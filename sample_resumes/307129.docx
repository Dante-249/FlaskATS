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44" w:type="dxa"/>
        <w:tblInd w:w="284" w:type="dxa"/>
        <w:tblLook w:val="0000" w:firstRow="0" w:lastRow="0" w:firstColumn="0" w:lastColumn="0" w:noHBand="0" w:noVBand="0"/>
      </w:tblPr>
      <w:tblGrid>
        <w:gridCol w:w="5665"/>
        <w:gridCol w:w="3779"/>
      </w:tblGrid>
      <w:tr w:rsidR="00832AAE" w:rsidTr="00466DAA">
        <w:trPr>
          <w:trHeight w:val="687"/>
        </w:trPr>
        <w:tc>
          <w:tcPr>
            <w:tcW w:w="5665" w:type="dxa"/>
          </w:tcPr>
          <w:p w:rsidR="00832AAE" w:rsidRDefault="003520D3">
            <w:pPr>
              <w:pStyle w:val="Header"/>
              <w:spacing w:after="60"/>
              <w:rPr>
                <w:color w:val="000080"/>
              </w:rPr>
            </w:pPr>
            <w:r>
              <w:rPr>
                <w:rFonts w:ascii="Arial" w:hAnsi="Arial"/>
                <w:color w:val="000080"/>
                <w:sz w:val="28"/>
              </w:rPr>
              <w:t>Emeka N</w:t>
            </w:r>
            <w:r w:rsidR="00832AAE">
              <w:rPr>
                <w:rFonts w:ascii="Arial" w:hAnsi="Arial"/>
                <w:color w:val="000080"/>
                <w:sz w:val="28"/>
              </w:rPr>
              <w:t xml:space="preserve"> </w:t>
            </w:r>
            <w:proofErr w:type="spellStart"/>
            <w:r>
              <w:rPr>
                <w:rFonts w:ascii="Arial" w:hAnsi="Arial"/>
                <w:color w:val="000080"/>
                <w:sz w:val="28"/>
              </w:rPr>
              <w:t>Okwara</w:t>
            </w:r>
            <w:proofErr w:type="spellEnd"/>
          </w:p>
        </w:tc>
        <w:tc>
          <w:tcPr>
            <w:tcW w:w="3779" w:type="dxa"/>
          </w:tcPr>
          <w:p w:rsidR="00832AAE" w:rsidRPr="002B2939" w:rsidRDefault="00EF394E">
            <w:pPr>
              <w:pStyle w:val="Header"/>
              <w:spacing w:after="60"/>
              <w:rPr>
                <w:color w:val="17365D" w:themeColor="text2" w:themeShade="BF"/>
                <w:sz w:val="24"/>
                <w:szCs w:val="24"/>
              </w:rPr>
            </w:pPr>
            <w:r w:rsidRPr="002B2939">
              <w:rPr>
                <w:color w:val="17365D" w:themeColor="text2" w:themeShade="BF"/>
                <w:sz w:val="24"/>
                <w:szCs w:val="24"/>
              </w:rPr>
              <w:t xml:space="preserve">Phone: </w:t>
            </w:r>
            <w:r w:rsidR="00DF00FF" w:rsidRPr="002B2939">
              <w:rPr>
                <w:rFonts w:ascii="Arial" w:hAnsi="Arial" w:cs="Arial"/>
                <w:color w:val="17365D" w:themeColor="text2" w:themeShade="BF"/>
                <w:spacing w:val="4"/>
                <w:sz w:val="21"/>
                <w:szCs w:val="21"/>
                <w:shd w:val="clear" w:color="auto" w:fill="FFFFFF"/>
              </w:rPr>
              <w:t>(404) 939-5350</w:t>
            </w:r>
          </w:p>
          <w:p w:rsidR="00EF394E" w:rsidRPr="00EF394E" w:rsidRDefault="00EF394E">
            <w:pPr>
              <w:pStyle w:val="Header"/>
              <w:spacing w:after="60"/>
              <w:rPr>
                <w:color w:val="000080"/>
                <w:sz w:val="24"/>
                <w:szCs w:val="24"/>
              </w:rPr>
            </w:pPr>
            <w:r>
              <w:rPr>
                <w:color w:val="000080"/>
                <w:sz w:val="24"/>
                <w:szCs w:val="24"/>
              </w:rPr>
              <w:t xml:space="preserve">Email: </w:t>
            </w:r>
            <w:smartTag w:uri="urn:schemas-microsoft-com:office:smarttags" w:element="PersonName">
              <w:smartTagPr>
                <w:attr w:name="SametimeSmartTag" w:val="eokwara@gmail.com￼"/>
              </w:smartTagPr>
              <w:r>
                <w:rPr>
                  <w:color w:val="000080"/>
                  <w:sz w:val="24"/>
                  <w:szCs w:val="24"/>
                </w:rPr>
                <w:t>eokwara@gmail.com</w:t>
              </w:r>
            </w:smartTag>
          </w:p>
        </w:tc>
      </w:tr>
    </w:tbl>
    <w:p w:rsidR="00832AAE" w:rsidRPr="00F9636F" w:rsidRDefault="00832AAE">
      <w:pPr>
        <w:pStyle w:val="Header"/>
        <w:keepNext/>
        <w:tabs>
          <w:tab w:val="clear" w:pos="4153"/>
          <w:tab w:val="clear" w:pos="8306"/>
          <w:tab w:val="left" w:pos="6521"/>
        </w:tabs>
        <w:autoSpaceDE w:val="0"/>
        <w:autoSpaceDN w:val="0"/>
        <w:spacing w:after="60"/>
        <w:outlineLvl w:val="6"/>
        <w:rPr>
          <w:rFonts w:ascii="Arial" w:hAnsi="Arial"/>
          <w:color w:val="008080"/>
          <w:sz w:val="16"/>
          <w:szCs w:val="16"/>
        </w:rPr>
      </w:pPr>
    </w:p>
    <w:tbl>
      <w:tblPr>
        <w:tblW w:w="0" w:type="auto"/>
        <w:tblInd w:w="284" w:type="dxa"/>
        <w:tblBorders>
          <w:bottom w:val="single" w:sz="4" w:space="0" w:color="000080"/>
        </w:tblBorders>
        <w:tblLook w:val="0000" w:firstRow="0" w:lastRow="0" w:firstColumn="0" w:lastColumn="0" w:noHBand="0" w:noVBand="0"/>
      </w:tblPr>
      <w:tblGrid>
        <w:gridCol w:w="108"/>
        <w:gridCol w:w="2126"/>
        <w:gridCol w:w="4243"/>
        <w:gridCol w:w="3979"/>
      </w:tblGrid>
      <w:tr w:rsidR="00832AAE">
        <w:tc>
          <w:tcPr>
            <w:tcW w:w="6477" w:type="dxa"/>
            <w:gridSpan w:val="3"/>
          </w:tcPr>
          <w:p w:rsidR="00832AAE" w:rsidRDefault="00832AAE">
            <w:pPr>
              <w:rPr>
                <w:rFonts w:ascii="Arial" w:hAnsi="Arial" w:cs="Arial"/>
                <w:b/>
                <w:color w:val="000080"/>
                <w:sz w:val="24"/>
                <w:szCs w:val="24"/>
              </w:rPr>
            </w:pPr>
            <w:r>
              <w:rPr>
                <w:rFonts w:ascii="Arial" w:hAnsi="Arial" w:cs="Arial"/>
                <w:b/>
                <w:color w:val="000080"/>
                <w:sz w:val="24"/>
                <w:szCs w:val="24"/>
              </w:rPr>
              <w:t>Professional experience</w:t>
            </w:r>
          </w:p>
        </w:tc>
        <w:tc>
          <w:tcPr>
            <w:tcW w:w="3979" w:type="dxa"/>
          </w:tcPr>
          <w:p w:rsidR="00832AAE" w:rsidRDefault="00F9636F" w:rsidP="00EF394E">
            <w:pPr>
              <w:pStyle w:val="Header"/>
              <w:tabs>
                <w:tab w:val="clear" w:pos="4153"/>
                <w:tab w:val="clear" w:pos="8306"/>
                <w:tab w:val="left" w:pos="1273"/>
                <w:tab w:val="left" w:pos="1842"/>
              </w:tabs>
              <w:rPr>
                <w:rFonts w:ascii="Arial" w:hAnsi="Arial"/>
                <w:color w:val="FFFFFF"/>
                <w:sz w:val="28"/>
              </w:rPr>
            </w:pPr>
            <w:r>
              <w:rPr>
                <w:rFonts w:ascii="Arial" w:hAnsi="Arial"/>
                <w:color w:val="FFFFFF"/>
                <w:sz w:val="28"/>
              </w:rPr>
              <w:tab/>
            </w:r>
            <w:r w:rsidR="00EF394E">
              <w:rPr>
                <w:rFonts w:ascii="Arial" w:hAnsi="Arial"/>
                <w:color w:val="FFFFFF"/>
                <w:sz w:val="28"/>
              </w:rPr>
              <w:tab/>
            </w:r>
          </w:p>
        </w:tc>
      </w:tr>
      <w:tr w:rsidR="00832AAE">
        <w:tblPrEx>
          <w:tblBorders>
            <w:bottom w:val="none" w:sz="0" w:space="0" w:color="auto"/>
          </w:tblBorders>
        </w:tblPrEx>
        <w:trPr>
          <w:gridBefore w:val="1"/>
          <w:wBefore w:w="108" w:type="dxa"/>
          <w:trHeight w:val="570"/>
        </w:trPr>
        <w:tc>
          <w:tcPr>
            <w:tcW w:w="2126" w:type="dxa"/>
          </w:tcPr>
          <w:p w:rsidR="00832AAE" w:rsidRDefault="00832AAE">
            <w:pPr>
              <w:pStyle w:val="CellTitle1"/>
              <w:numPr>
                <w:ilvl w:val="0"/>
                <w:numId w:val="0"/>
              </w:numPr>
            </w:pPr>
            <w:r>
              <w:t>Profile</w:t>
            </w:r>
          </w:p>
        </w:tc>
        <w:tc>
          <w:tcPr>
            <w:tcW w:w="8222" w:type="dxa"/>
            <w:gridSpan w:val="2"/>
          </w:tcPr>
          <w:p w:rsidR="003520D3" w:rsidRDefault="003520D3">
            <w:pPr>
              <w:pStyle w:val="Texte1"/>
            </w:pPr>
            <w:r>
              <w:t xml:space="preserve">Mr. </w:t>
            </w:r>
            <w:proofErr w:type="spellStart"/>
            <w:r>
              <w:t>Okwara</w:t>
            </w:r>
            <w:proofErr w:type="spellEnd"/>
            <w:r>
              <w:t xml:space="preserve"> is an experienced</w:t>
            </w:r>
            <w:r w:rsidR="00F61853">
              <w:t xml:space="preserve"> </w:t>
            </w:r>
            <w:r w:rsidR="006F5EA1">
              <w:t>(</w:t>
            </w:r>
            <w:r w:rsidR="006E2827">
              <w:t>20</w:t>
            </w:r>
            <w:r w:rsidR="00CE075C">
              <w:t>+</w:t>
            </w:r>
            <w:r w:rsidR="00731164">
              <w:t xml:space="preserve"> years</w:t>
            </w:r>
            <w:r w:rsidR="006F5EA1">
              <w:t>)</w:t>
            </w:r>
            <w:r w:rsidR="00731164">
              <w:t xml:space="preserve"> hands-on </w:t>
            </w:r>
            <w:r w:rsidR="002D57C7">
              <w:t xml:space="preserve">Cloud, </w:t>
            </w:r>
            <w:r w:rsidR="00731164">
              <w:t xml:space="preserve">Enterprise, </w:t>
            </w:r>
            <w:r w:rsidR="00F61853">
              <w:t xml:space="preserve">Solutions, Technical, </w:t>
            </w:r>
            <w:r>
              <w:t>Application, Data,</w:t>
            </w:r>
            <w:r w:rsidR="000A4400">
              <w:t xml:space="preserve"> Media,</w:t>
            </w:r>
            <w:r>
              <w:t xml:space="preserve"> Infrastructure, and Security Architect and Team Leader. He has led the effort in helping major corporations engineer their business-to-business and business-to-consumer strategies. He has significant application</w:t>
            </w:r>
            <w:r w:rsidR="002D57C7">
              <w:t>, cloud, mobile</w:t>
            </w:r>
            <w:r w:rsidR="00247AB7">
              <w:t xml:space="preserve">, big data, </w:t>
            </w:r>
            <w:proofErr w:type="spellStart"/>
            <w:r w:rsidR="00247AB7">
              <w:t>IoT</w:t>
            </w:r>
            <w:proofErr w:type="spellEnd"/>
            <w:r w:rsidR="00247AB7">
              <w:t>,</w:t>
            </w:r>
            <w:r w:rsidR="00942B6D">
              <w:t xml:space="preserve"> </w:t>
            </w:r>
            <w:r w:rsidR="004657C8">
              <w:rPr>
                <w:rFonts w:cs="Arial"/>
                <w:color w:val="222222"/>
                <w:shd w:val="clear" w:color="auto" w:fill="FFFFFF"/>
              </w:rPr>
              <w:t>linear TV &amp; video on demand</w:t>
            </w:r>
            <w:r w:rsidR="00942B6D">
              <w:t>,</w:t>
            </w:r>
            <w:r>
              <w:t xml:space="preserve"> </w:t>
            </w:r>
            <w:r w:rsidR="00252952">
              <w:t xml:space="preserve">telecom, </w:t>
            </w:r>
            <w:r>
              <w:t xml:space="preserve">and physical infrastructure design, application development, I/T Strategy, and requirement definition expertise. </w:t>
            </w:r>
            <w:r w:rsidR="00FF4865">
              <w:t xml:space="preserve">He has led teams of 5 to </w:t>
            </w:r>
            <w:r w:rsidR="009E4584">
              <w:t>7</w:t>
            </w:r>
            <w:r w:rsidR="00FF4865">
              <w:t>0</w:t>
            </w:r>
            <w:r w:rsidR="005724B2">
              <w:t>+</w:t>
            </w:r>
            <w:r w:rsidR="00FF4865">
              <w:t xml:space="preserve"> IT professionals</w:t>
            </w:r>
            <w:r w:rsidR="00E423B2">
              <w:t xml:space="preserve"> ranging from Development, Operations, Security, DBA,</w:t>
            </w:r>
            <w:r w:rsidR="007C7216">
              <w:t xml:space="preserve"> and Networking</w:t>
            </w:r>
            <w:r w:rsidR="00E423B2">
              <w:t xml:space="preserve"> </w:t>
            </w:r>
            <w:r w:rsidR="00C57287">
              <w:t>teams</w:t>
            </w:r>
            <w:r w:rsidR="00FF4865">
              <w:t xml:space="preserve">. </w:t>
            </w:r>
            <w:r w:rsidR="00F563A4">
              <w:t xml:space="preserve">He has hands-on experience in </w:t>
            </w:r>
            <w:r w:rsidR="002D57C7">
              <w:t>Cloud</w:t>
            </w:r>
            <w:r w:rsidR="00740BA3">
              <w:t xml:space="preserve"> (</w:t>
            </w:r>
            <w:r w:rsidR="006F3215">
              <w:t>g</w:t>
            </w:r>
            <w:r w:rsidR="00740BA3">
              <w:t>oogle</w:t>
            </w:r>
            <w:r w:rsidR="00252952">
              <w:t xml:space="preserve"> cloud</w:t>
            </w:r>
            <w:r w:rsidR="00740BA3">
              <w:t xml:space="preserve">, </w:t>
            </w:r>
            <w:proofErr w:type="spellStart"/>
            <w:r w:rsidR="006F3215">
              <w:t>o</w:t>
            </w:r>
            <w:r w:rsidR="00740BA3">
              <w:t>penstack</w:t>
            </w:r>
            <w:proofErr w:type="spellEnd"/>
            <w:r w:rsidR="00740BA3">
              <w:t xml:space="preserve">, </w:t>
            </w:r>
            <w:proofErr w:type="spellStart"/>
            <w:r w:rsidR="006F3215">
              <w:t>aws</w:t>
            </w:r>
            <w:proofErr w:type="spellEnd"/>
            <w:r w:rsidR="00E00C59">
              <w:t xml:space="preserve">, </w:t>
            </w:r>
            <w:proofErr w:type="spellStart"/>
            <w:r w:rsidR="006F3215">
              <w:t>pcf</w:t>
            </w:r>
            <w:proofErr w:type="spellEnd"/>
            <w:r w:rsidR="003C5D6C">
              <w:t>, azure</w:t>
            </w:r>
            <w:r w:rsidR="00740BA3">
              <w:t>)</w:t>
            </w:r>
            <w:r w:rsidR="002D57C7">
              <w:t xml:space="preserve">, Mobile, </w:t>
            </w:r>
            <w:r w:rsidR="001D0591">
              <w:t>Micro Services</w:t>
            </w:r>
            <w:r w:rsidR="00F563A4">
              <w:t>, Java, Objected Oriented Design,</w:t>
            </w:r>
            <w:r w:rsidR="00DB4BA6">
              <w:t xml:space="preserve"> Amdocs, NoSQL</w:t>
            </w:r>
            <w:r w:rsidR="00691471">
              <w:t xml:space="preserve"> (</w:t>
            </w:r>
            <w:proofErr w:type="spellStart"/>
            <w:r w:rsidR="00691471">
              <w:t>gemfire</w:t>
            </w:r>
            <w:proofErr w:type="spellEnd"/>
            <w:r w:rsidR="00691471">
              <w:t xml:space="preserve">, </w:t>
            </w:r>
            <w:proofErr w:type="spellStart"/>
            <w:r w:rsidR="00691471">
              <w:t>cassandra</w:t>
            </w:r>
            <w:proofErr w:type="spellEnd"/>
            <w:r w:rsidR="00691471">
              <w:t>,</w:t>
            </w:r>
            <w:r w:rsidR="002917B5">
              <w:t xml:space="preserve"> </w:t>
            </w:r>
            <w:proofErr w:type="spellStart"/>
            <w:r w:rsidR="002917B5">
              <w:t>redis</w:t>
            </w:r>
            <w:proofErr w:type="spellEnd"/>
            <w:r w:rsidR="002917B5">
              <w:t>)</w:t>
            </w:r>
            <w:r w:rsidR="00DB4BA6">
              <w:t>,</w:t>
            </w:r>
            <w:r w:rsidR="00740BA3">
              <w:t xml:space="preserve"> </w:t>
            </w:r>
            <w:proofErr w:type="spellStart"/>
            <w:r w:rsidR="006741C8">
              <w:t>e</w:t>
            </w:r>
            <w:r w:rsidR="00740BA3">
              <w:t>ricsson</w:t>
            </w:r>
            <w:proofErr w:type="spellEnd"/>
            <w:r w:rsidR="00740BA3">
              <w:t xml:space="preserve">, </w:t>
            </w:r>
            <w:proofErr w:type="spellStart"/>
            <w:r w:rsidR="00252952">
              <w:t>w</w:t>
            </w:r>
            <w:r w:rsidR="00F563A4">
              <w:t>eb</w:t>
            </w:r>
            <w:r w:rsidR="00252952">
              <w:t>s</w:t>
            </w:r>
            <w:r w:rsidR="00F563A4">
              <w:t>phere</w:t>
            </w:r>
            <w:proofErr w:type="spellEnd"/>
            <w:r w:rsidR="00F563A4">
              <w:t xml:space="preserve">, </w:t>
            </w:r>
            <w:proofErr w:type="spellStart"/>
            <w:r w:rsidR="00252952">
              <w:t>w</w:t>
            </w:r>
            <w:r w:rsidR="00F563A4">
              <w:t>eb</w:t>
            </w:r>
            <w:r w:rsidR="00494F51">
              <w:t>l</w:t>
            </w:r>
            <w:r w:rsidR="00F563A4">
              <w:t>ogic</w:t>
            </w:r>
            <w:proofErr w:type="spellEnd"/>
            <w:r w:rsidR="00F563A4">
              <w:t>,</w:t>
            </w:r>
            <w:r w:rsidR="00252952">
              <w:t xml:space="preserve"> </w:t>
            </w:r>
            <w:proofErr w:type="spellStart"/>
            <w:r w:rsidR="00252952">
              <w:t>tibco</w:t>
            </w:r>
            <w:proofErr w:type="spellEnd"/>
            <w:r w:rsidR="00252952">
              <w:t>, o</w:t>
            </w:r>
            <w:r w:rsidR="00F563A4">
              <w:t>racle</w:t>
            </w:r>
            <w:r w:rsidR="00C659D9">
              <w:t xml:space="preserve">, </w:t>
            </w:r>
            <w:proofErr w:type="spellStart"/>
            <w:r w:rsidR="00252952">
              <w:t>a</w:t>
            </w:r>
            <w:r w:rsidR="002D57C7">
              <w:t>pigee</w:t>
            </w:r>
            <w:proofErr w:type="spellEnd"/>
            <w:r>
              <w:t>.</w:t>
            </w:r>
            <w:r w:rsidR="00FB2A71">
              <w:t xml:space="preserve"> </w:t>
            </w:r>
            <w:r w:rsidR="00FB2A71" w:rsidRPr="00537C71">
              <w:t xml:space="preserve">He </w:t>
            </w:r>
            <w:r w:rsidR="00FB2A71">
              <w:t>has e</w:t>
            </w:r>
            <w:r w:rsidR="00FB2A71">
              <w:rPr>
                <w:rFonts w:cs="Arial"/>
                <w:color w:val="222222"/>
                <w:shd w:val="clear" w:color="auto" w:fill="FFFFFF"/>
              </w:rPr>
              <w:t xml:space="preserve">xperience developing </w:t>
            </w:r>
            <w:r w:rsidR="00D64EC2">
              <w:rPr>
                <w:rFonts w:cs="Arial"/>
                <w:color w:val="222222"/>
                <w:shd w:val="clear" w:color="auto" w:fill="FFFFFF"/>
              </w:rPr>
              <w:t xml:space="preserve">a </w:t>
            </w:r>
            <w:r w:rsidR="004657C8">
              <w:rPr>
                <w:rFonts w:cs="Arial"/>
                <w:color w:val="222222"/>
                <w:shd w:val="clear" w:color="auto" w:fill="FFFFFF"/>
              </w:rPr>
              <w:t>company’s</w:t>
            </w:r>
            <w:r w:rsidR="00DD1CA4">
              <w:rPr>
                <w:rFonts w:cs="Arial"/>
                <w:color w:val="222222"/>
                <w:shd w:val="clear" w:color="auto" w:fill="FFFFFF"/>
              </w:rPr>
              <w:t xml:space="preserve"> </w:t>
            </w:r>
            <w:r w:rsidR="004657C8">
              <w:rPr>
                <w:rFonts w:cs="Arial"/>
                <w:color w:val="222222"/>
                <w:shd w:val="clear" w:color="auto" w:fill="FFFFFF"/>
              </w:rPr>
              <w:t>API</w:t>
            </w:r>
            <w:r w:rsidR="00D64EC2">
              <w:rPr>
                <w:rFonts w:cs="Arial"/>
                <w:color w:val="222222"/>
                <w:shd w:val="clear" w:color="auto" w:fill="FFFFFF"/>
              </w:rPr>
              <w:t xml:space="preserve"> platform</w:t>
            </w:r>
            <w:r w:rsidR="004657C8">
              <w:rPr>
                <w:rFonts w:cs="Arial"/>
                <w:color w:val="222222"/>
                <w:shd w:val="clear" w:color="auto" w:fill="FFFFFF"/>
              </w:rPr>
              <w:t xml:space="preserve">, partner </w:t>
            </w:r>
            <w:proofErr w:type="spellStart"/>
            <w:r w:rsidR="004657C8">
              <w:rPr>
                <w:rFonts w:cs="Arial"/>
                <w:color w:val="222222"/>
                <w:shd w:val="clear" w:color="auto" w:fill="FFFFFF"/>
              </w:rPr>
              <w:t>onboarding</w:t>
            </w:r>
            <w:proofErr w:type="spellEnd"/>
            <w:r w:rsidR="004657C8">
              <w:rPr>
                <w:rFonts w:cs="Arial"/>
                <w:color w:val="222222"/>
                <w:shd w:val="clear" w:color="auto" w:fill="FFFFFF"/>
              </w:rPr>
              <w:t xml:space="preserve"> &amp; integration, linear</w:t>
            </w:r>
            <w:r w:rsidR="00E30597">
              <w:rPr>
                <w:rFonts w:cs="Arial"/>
                <w:color w:val="222222"/>
                <w:shd w:val="clear" w:color="auto" w:fill="FFFFFF"/>
              </w:rPr>
              <w:t xml:space="preserve"> TV</w:t>
            </w:r>
            <w:r w:rsidR="004657C8">
              <w:rPr>
                <w:rFonts w:cs="Arial"/>
                <w:color w:val="222222"/>
                <w:shd w:val="clear" w:color="auto" w:fill="FFFFFF"/>
              </w:rPr>
              <w:t xml:space="preserve"> &amp; video on demand, </w:t>
            </w:r>
            <w:r w:rsidR="00D6096C">
              <w:rPr>
                <w:rFonts w:cs="Arial"/>
                <w:color w:val="222222"/>
                <w:shd w:val="clear" w:color="auto" w:fill="FFFFFF"/>
              </w:rPr>
              <w:t>billing, sales, supply chain strategy and implementation.</w:t>
            </w:r>
            <w:r w:rsidR="004657C8">
              <w:rPr>
                <w:rFonts w:cs="Arial"/>
                <w:color w:val="222222"/>
                <w:shd w:val="clear" w:color="auto" w:fill="FFFFFF"/>
              </w:rPr>
              <w:t xml:space="preserve"> </w:t>
            </w:r>
          </w:p>
          <w:p w:rsidR="00832AAE" w:rsidRDefault="00832AAE" w:rsidP="00C13825">
            <w:pPr>
              <w:pStyle w:val="Texte1"/>
            </w:pPr>
          </w:p>
        </w:tc>
      </w:tr>
      <w:tr w:rsidR="0057555E" w:rsidTr="002A7E05">
        <w:tblPrEx>
          <w:tblBorders>
            <w:bottom w:val="none" w:sz="0" w:space="0" w:color="auto"/>
          </w:tblBorders>
        </w:tblPrEx>
        <w:trPr>
          <w:gridBefore w:val="1"/>
          <w:wBefore w:w="108" w:type="dxa"/>
          <w:trHeight w:val="508"/>
        </w:trPr>
        <w:tc>
          <w:tcPr>
            <w:tcW w:w="2126" w:type="dxa"/>
          </w:tcPr>
          <w:p w:rsidR="0057555E" w:rsidRDefault="0057555E" w:rsidP="002A7E05">
            <w:pPr>
              <w:pStyle w:val="CellTitle1"/>
              <w:numPr>
                <w:ilvl w:val="0"/>
                <w:numId w:val="0"/>
              </w:numPr>
            </w:pPr>
            <w:r>
              <w:t>Career History</w:t>
            </w:r>
          </w:p>
        </w:tc>
        <w:tc>
          <w:tcPr>
            <w:tcW w:w="8222" w:type="dxa"/>
            <w:gridSpan w:val="2"/>
          </w:tcPr>
          <w:p w:rsidR="000928FA" w:rsidRDefault="000928FA" w:rsidP="007B6DDE">
            <w:pPr>
              <w:pStyle w:val="Texte1"/>
              <w:rPr>
                <w:b/>
              </w:rPr>
            </w:pPr>
            <w:r>
              <w:rPr>
                <w:b/>
              </w:rPr>
              <w:t>0</w:t>
            </w:r>
            <w:r w:rsidR="00C77472">
              <w:rPr>
                <w:b/>
              </w:rPr>
              <w:t>4</w:t>
            </w:r>
            <w:r>
              <w:rPr>
                <w:b/>
              </w:rPr>
              <w:t xml:space="preserve">/2017-Present           </w:t>
            </w:r>
            <w:r w:rsidR="004A125F">
              <w:rPr>
                <w:b/>
              </w:rPr>
              <w:t>T-Mobile</w:t>
            </w:r>
            <w:r w:rsidR="00C92522">
              <w:rPr>
                <w:b/>
              </w:rPr>
              <w:t xml:space="preserve"> </w:t>
            </w:r>
            <w:r>
              <w:rPr>
                <w:b/>
              </w:rPr>
              <w:t xml:space="preserve">          Enterprise Architect (Contract)</w:t>
            </w:r>
          </w:p>
          <w:p w:rsidR="007B6DDE" w:rsidRDefault="007B6DDE" w:rsidP="007B6DDE">
            <w:pPr>
              <w:pStyle w:val="Texte1"/>
              <w:rPr>
                <w:b/>
              </w:rPr>
            </w:pPr>
            <w:r>
              <w:rPr>
                <w:b/>
              </w:rPr>
              <w:t>03/2013-</w:t>
            </w:r>
            <w:r w:rsidR="000928FA">
              <w:rPr>
                <w:b/>
              </w:rPr>
              <w:t>04/2017</w:t>
            </w:r>
            <w:r>
              <w:rPr>
                <w:b/>
              </w:rPr>
              <w:t xml:space="preserve">           AT&amp;T                Enterprise Architect (Contract)</w:t>
            </w:r>
          </w:p>
          <w:p w:rsidR="00611EE7" w:rsidRDefault="00611EE7" w:rsidP="007B6DDE">
            <w:pPr>
              <w:pStyle w:val="Texte1"/>
              <w:rPr>
                <w:b/>
              </w:rPr>
            </w:pPr>
            <w:r>
              <w:rPr>
                <w:b/>
              </w:rPr>
              <w:t xml:space="preserve">01/2015-02/2020           </w:t>
            </w:r>
            <w:proofErr w:type="spellStart"/>
            <w:r>
              <w:rPr>
                <w:b/>
              </w:rPr>
              <w:t>LiveMD</w:t>
            </w:r>
            <w:proofErr w:type="spellEnd"/>
            <w:r w:rsidR="002D084D">
              <w:rPr>
                <w:b/>
              </w:rPr>
              <w:t xml:space="preserve">             Enterprise Architect</w:t>
            </w:r>
          </w:p>
          <w:p w:rsidR="007B6DDE" w:rsidRDefault="007B6DDE" w:rsidP="007B6DDE">
            <w:pPr>
              <w:pStyle w:val="Texte1"/>
              <w:rPr>
                <w:b/>
              </w:rPr>
            </w:pPr>
            <w:r>
              <w:rPr>
                <w:b/>
              </w:rPr>
              <w:t>11/2012-03/2013           Turner Broadcasting        Lead Enterprise Architect (Contract)</w:t>
            </w:r>
          </w:p>
          <w:p w:rsidR="007B6DDE" w:rsidRDefault="007B6DDE" w:rsidP="007B6DDE">
            <w:pPr>
              <w:pStyle w:val="Texte1"/>
              <w:rPr>
                <w:b/>
              </w:rPr>
            </w:pPr>
            <w:r>
              <w:rPr>
                <w:b/>
              </w:rPr>
              <w:t xml:space="preserve">03/2012-09/2012           </w:t>
            </w:r>
            <w:proofErr w:type="spellStart"/>
            <w:r>
              <w:rPr>
                <w:b/>
              </w:rPr>
              <w:t>Emdeon</w:t>
            </w:r>
            <w:proofErr w:type="spellEnd"/>
            <w:r>
              <w:rPr>
                <w:b/>
              </w:rPr>
              <w:t xml:space="preserve">            Mobile Enterprise Architect (Contract)</w:t>
            </w:r>
          </w:p>
          <w:p w:rsidR="007B6DDE" w:rsidRDefault="007B6DDE" w:rsidP="007B6DDE">
            <w:pPr>
              <w:pStyle w:val="Texte1"/>
              <w:rPr>
                <w:b/>
              </w:rPr>
            </w:pPr>
            <w:r>
              <w:rPr>
                <w:b/>
              </w:rPr>
              <w:t>01/2011-12/2011           Delta Airlines   Enterprise Architect (Contract)</w:t>
            </w:r>
          </w:p>
          <w:p w:rsidR="007B6DDE" w:rsidRDefault="007B6DDE" w:rsidP="007B6DDE">
            <w:pPr>
              <w:pStyle w:val="Texte1"/>
              <w:rPr>
                <w:b/>
              </w:rPr>
            </w:pPr>
            <w:r>
              <w:rPr>
                <w:b/>
              </w:rPr>
              <w:t xml:space="preserve">04/2010-12/2010           </w:t>
            </w:r>
            <w:proofErr w:type="spellStart"/>
            <w:r>
              <w:rPr>
                <w:b/>
              </w:rPr>
              <w:t>OfficeXta</w:t>
            </w:r>
            <w:proofErr w:type="spellEnd"/>
            <w:r>
              <w:rPr>
                <w:b/>
              </w:rPr>
              <w:t xml:space="preserve">          Enterprise Architect/Founder</w:t>
            </w:r>
          </w:p>
          <w:p w:rsidR="0057555E" w:rsidRDefault="0057555E" w:rsidP="00B86C27">
            <w:pPr>
              <w:pStyle w:val="Texte1"/>
              <w:rPr>
                <w:b/>
              </w:rPr>
            </w:pPr>
            <w:r>
              <w:rPr>
                <w:b/>
              </w:rPr>
              <w:t>06/1999 – 04/2010</w:t>
            </w:r>
            <w:r>
              <w:rPr>
                <w:b/>
              </w:rPr>
              <w:tab/>
              <w:t>IBM, US</w:t>
            </w:r>
            <w:r w:rsidR="00B86C27">
              <w:rPr>
                <w:b/>
              </w:rPr>
              <w:t xml:space="preserve">    </w:t>
            </w:r>
            <w:r w:rsidR="00553F4C">
              <w:rPr>
                <w:b/>
              </w:rPr>
              <w:t xml:space="preserve">        </w:t>
            </w:r>
            <w:r w:rsidR="00B86C27">
              <w:rPr>
                <w:b/>
              </w:rPr>
              <w:t>Senior IT Architect</w:t>
            </w:r>
            <w:r w:rsidR="002B0627">
              <w:rPr>
                <w:b/>
              </w:rPr>
              <w:t xml:space="preserve"> (Fulltime)</w:t>
            </w:r>
          </w:p>
          <w:p w:rsidR="0057555E" w:rsidRPr="00F8122B" w:rsidRDefault="0057555E" w:rsidP="007B6DDE">
            <w:pPr>
              <w:pStyle w:val="Texte1"/>
            </w:pPr>
          </w:p>
        </w:tc>
      </w:tr>
      <w:tr w:rsidR="00832AAE">
        <w:tblPrEx>
          <w:tblBorders>
            <w:bottom w:val="none" w:sz="0" w:space="0" w:color="auto"/>
          </w:tblBorders>
        </w:tblPrEx>
        <w:trPr>
          <w:gridBefore w:val="1"/>
          <w:wBefore w:w="108" w:type="dxa"/>
          <w:trHeight w:val="508"/>
        </w:trPr>
        <w:tc>
          <w:tcPr>
            <w:tcW w:w="2126" w:type="dxa"/>
          </w:tcPr>
          <w:p w:rsidR="00832AAE" w:rsidRPr="002E33E4" w:rsidRDefault="002E33E4" w:rsidP="002E33E4">
            <w:pPr>
              <w:rPr>
                <w:rFonts w:ascii="Arial" w:hAnsi="Arial" w:cs="Arial"/>
                <w:b/>
              </w:rPr>
            </w:pPr>
            <w:r w:rsidRPr="002E33E4">
              <w:rPr>
                <w:rFonts w:ascii="Arial" w:hAnsi="Arial" w:cs="Arial"/>
                <w:b/>
              </w:rPr>
              <w:t>Contract Assignments</w:t>
            </w:r>
          </w:p>
        </w:tc>
        <w:tc>
          <w:tcPr>
            <w:tcW w:w="8222" w:type="dxa"/>
            <w:gridSpan w:val="2"/>
          </w:tcPr>
          <w:p w:rsidR="000768D8" w:rsidRDefault="005676C4" w:rsidP="000768D8">
            <w:pPr>
              <w:pStyle w:val="Texte1"/>
              <w:tabs>
                <w:tab w:val="left" w:pos="1892"/>
              </w:tabs>
              <w:ind w:left="1892" w:hanging="1892"/>
              <w:rPr>
                <w:b/>
              </w:rPr>
            </w:pPr>
            <w:r>
              <w:rPr>
                <w:b/>
              </w:rPr>
              <w:t>T-Mobile</w:t>
            </w:r>
            <w:r w:rsidR="000768D8">
              <w:rPr>
                <w:b/>
              </w:rPr>
              <w:t xml:space="preserve"> (Contract)</w:t>
            </w:r>
          </w:p>
          <w:p w:rsidR="000768D8" w:rsidRDefault="00C7387F" w:rsidP="000768D8">
            <w:pPr>
              <w:pStyle w:val="Texte1"/>
              <w:rPr>
                <w:b/>
              </w:rPr>
            </w:pPr>
            <w:r>
              <w:rPr>
                <w:b/>
              </w:rPr>
              <w:t>04/201</w:t>
            </w:r>
            <w:r w:rsidR="001E0E3A">
              <w:rPr>
                <w:b/>
              </w:rPr>
              <w:t>7</w:t>
            </w:r>
            <w:r>
              <w:rPr>
                <w:b/>
              </w:rPr>
              <w:t xml:space="preserve"> -  </w:t>
            </w:r>
            <w:r w:rsidR="00747C97">
              <w:rPr>
                <w:b/>
              </w:rPr>
              <w:t>Present</w:t>
            </w:r>
            <w:r>
              <w:rPr>
                <w:b/>
              </w:rPr>
              <w:t xml:space="preserve">  </w:t>
            </w:r>
            <w:r w:rsidR="004F36A2">
              <w:rPr>
                <w:b/>
              </w:rPr>
              <w:t>T-Mobile</w:t>
            </w:r>
            <w:r w:rsidR="000768D8">
              <w:t xml:space="preserve"> </w:t>
            </w:r>
            <w:r w:rsidR="007A4B5F">
              <w:rPr>
                <w:b/>
              </w:rPr>
              <w:t>E2E</w:t>
            </w:r>
            <w:r w:rsidR="000768D8">
              <w:rPr>
                <w:b/>
              </w:rPr>
              <w:t xml:space="preserve"> Architect</w:t>
            </w:r>
            <w:r w:rsidR="007A70AB">
              <w:rPr>
                <w:b/>
              </w:rPr>
              <w:t xml:space="preserve"> </w:t>
            </w:r>
          </w:p>
          <w:p w:rsidR="000768D8" w:rsidRDefault="000C33ED" w:rsidP="000768D8">
            <w:pPr>
              <w:pStyle w:val="Texte1"/>
            </w:pPr>
            <w:r>
              <w:rPr>
                <w:u w:val="single"/>
              </w:rPr>
              <w:t>Role Description</w:t>
            </w:r>
            <w:r w:rsidR="000768D8">
              <w:rPr>
                <w:u w:val="single"/>
              </w:rPr>
              <w:t xml:space="preserve"> </w:t>
            </w:r>
            <w:r w:rsidR="000768D8">
              <w:t xml:space="preserve">– </w:t>
            </w:r>
            <w:r w:rsidR="00C3747E">
              <w:t xml:space="preserve">As an E2E Architect at T-Mobile, I was </w:t>
            </w:r>
            <w:r w:rsidR="00ED15FD">
              <w:t>lead E2E Architect on very high priority projects</w:t>
            </w:r>
            <w:r w:rsidR="00F06F58">
              <w:t xml:space="preserve"> (top 5)</w:t>
            </w:r>
            <w:r w:rsidR="00ED15FD">
              <w:t xml:space="preserve"> where I worked </w:t>
            </w:r>
            <w:r w:rsidR="009E2458">
              <w:t>with domain architects, product owners, leadership (</w:t>
            </w:r>
            <w:r w:rsidR="0058636A">
              <w:t xml:space="preserve">manager, </w:t>
            </w:r>
            <w:r w:rsidR="009E2458">
              <w:t xml:space="preserve">director </w:t>
            </w:r>
            <w:r w:rsidR="004D6896">
              <w:t>to</w:t>
            </w:r>
            <w:r w:rsidR="009E2458">
              <w:t xml:space="preserve"> VP level</w:t>
            </w:r>
            <w:r w:rsidR="005F2BA1">
              <w:t>s</w:t>
            </w:r>
            <w:r w:rsidR="009E2458">
              <w:t xml:space="preserve">), and SMEs </w:t>
            </w:r>
            <w:r w:rsidR="00ED15FD">
              <w:t>across several domains including billing, product</w:t>
            </w:r>
            <w:r w:rsidR="005F2BA1">
              <w:t>,</w:t>
            </w:r>
            <w:r w:rsidR="00ED15FD">
              <w:t xml:space="preserve"> promotions, supply chain, engineering, enterprise data warehouse, security, finance, order management, partner settlement etc.</w:t>
            </w:r>
            <w:r w:rsidR="003C069C">
              <w:t xml:space="preserve"> </w:t>
            </w:r>
            <w:r w:rsidR="003054D0">
              <w:t xml:space="preserve">I </w:t>
            </w:r>
            <w:r w:rsidR="008D1C23">
              <w:t xml:space="preserve">have </w:t>
            </w:r>
            <w:r w:rsidR="003054D0">
              <w:t xml:space="preserve">received personal </w:t>
            </w:r>
            <w:r w:rsidR="002E6074">
              <w:t>accolades</w:t>
            </w:r>
            <w:r w:rsidR="003054D0">
              <w:t xml:space="preserve"> from </w:t>
            </w:r>
            <w:r w:rsidR="00100722">
              <w:t xml:space="preserve">peers, </w:t>
            </w:r>
            <w:r w:rsidR="003054D0">
              <w:t>managers to C-level executives</w:t>
            </w:r>
            <w:r w:rsidR="006D41B2">
              <w:t xml:space="preserve"> within the organization</w:t>
            </w:r>
            <w:r w:rsidR="003054D0">
              <w:t xml:space="preserve">. </w:t>
            </w:r>
            <w:r w:rsidR="00ED15FD">
              <w:t>Some of the projects and accomplishments at T-Mobile include</w:t>
            </w:r>
            <w:r w:rsidR="000768D8">
              <w:t>:</w:t>
            </w:r>
          </w:p>
          <w:p w:rsidR="0057510B" w:rsidRPr="0057510B" w:rsidRDefault="00E203A7" w:rsidP="00874AC1">
            <w:pPr>
              <w:pStyle w:val="Texte1"/>
              <w:numPr>
                <w:ilvl w:val="0"/>
                <w:numId w:val="6"/>
              </w:numPr>
              <w:rPr>
                <w:lang w:val="en-US"/>
              </w:rPr>
            </w:pPr>
            <w:r>
              <w:rPr>
                <w:lang w:val="en-US"/>
              </w:rPr>
              <w:t>Designed</w:t>
            </w:r>
            <w:r w:rsidR="0057510B">
              <w:rPr>
                <w:lang w:val="en-US"/>
              </w:rPr>
              <w:t xml:space="preserve"> and delivered the following architectures</w:t>
            </w:r>
            <w:r w:rsidR="00B01D2A">
              <w:rPr>
                <w:lang w:val="en-US"/>
              </w:rPr>
              <w:t xml:space="preserve"> which I used </w:t>
            </w:r>
            <w:r w:rsidR="00093C72">
              <w:rPr>
                <w:lang w:val="en-US"/>
              </w:rPr>
              <w:t xml:space="preserve">to lead the teams </w:t>
            </w:r>
            <w:r w:rsidR="00B01D2A">
              <w:rPr>
                <w:lang w:val="en-US"/>
              </w:rPr>
              <w:t>from conceptual to delivery</w:t>
            </w:r>
            <w:r w:rsidR="0057510B">
              <w:rPr>
                <w:lang w:val="en-US"/>
              </w:rPr>
              <w:t xml:space="preserve">: Cloud (AWS, Azure, </w:t>
            </w:r>
            <w:proofErr w:type="gramStart"/>
            <w:r w:rsidR="0057510B">
              <w:rPr>
                <w:lang w:val="en-US"/>
              </w:rPr>
              <w:t>PCF</w:t>
            </w:r>
            <w:proofErr w:type="gramEnd"/>
            <w:r w:rsidR="0057510B">
              <w:rPr>
                <w:lang w:val="en-US"/>
              </w:rPr>
              <w:t>), Application, Integration, Infrastructure, Security, Operational Readiness, Compliance</w:t>
            </w:r>
            <w:r w:rsidR="008E7125">
              <w:rPr>
                <w:lang w:val="en-US"/>
              </w:rPr>
              <w:t>, Deployment</w:t>
            </w:r>
            <w:r w:rsidR="00093C72">
              <w:rPr>
                <w:lang w:val="en-US"/>
              </w:rPr>
              <w:t>.</w:t>
            </w:r>
            <w:r w:rsidR="0057510B">
              <w:rPr>
                <w:lang w:val="en-US"/>
              </w:rPr>
              <w:t xml:space="preserve"> </w:t>
            </w:r>
          </w:p>
          <w:p w:rsidR="00860972" w:rsidRPr="00860972" w:rsidRDefault="00ED15FD" w:rsidP="00874AC1">
            <w:pPr>
              <w:pStyle w:val="Texte1"/>
              <w:numPr>
                <w:ilvl w:val="0"/>
                <w:numId w:val="6"/>
              </w:numPr>
              <w:rPr>
                <w:lang w:val="en-US"/>
              </w:rPr>
            </w:pPr>
            <w:r>
              <w:t>Led the design of T-Mobile</w:t>
            </w:r>
            <w:r w:rsidR="005F2BA1">
              <w:t>’s</w:t>
            </w:r>
            <w:r>
              <w:t xml:space="preserve"> Partner</w:t>
            </w:r>
            <w:r w:rsidR="00D86059">
              <w:t xml:space="preserve"> Management platform</w:t>
            </w:r>
            <w:r w:rsidR="00A058AE">
              <w:t xml:space="preserve"> used </w:t>
            </w:r>
            <w:r w:rsidR="005F2BA1" w:rsidRPr="005F2BA1">
              <w:rPr>
                <w:lang w:val="en-US"/>
              </w:rPr>
              <w:t xml:space="preserve">to manage partner onboarding, integration, settlement, product subscriptions, and self-service. I also designed the new partner marketplace where T-Mobile can resell media and non-media </w:t>
            </w:r>
            <w:r w:rsidR="005F2BA1">
              <w:t>partner subscriptions (e.g. Netflix, Hulu</w:t>
            </w:r>
            <w:r w:rsidR="00E634F5">
              <w:t xml:space="preserve">, </w:t>
            </w:r>
            <w:proofErr w:type="spellStart"/>
            <w:r w:rsidR="00E634F5">
              <w:t>Io</w:t>
            </w:r>
            <w:r w:rsidR="00D10FB0">
              <w:t>T</w:t>
            </w:r>
            <w:proofErr w:type="spellEnd"/>
            <w:r w:rsidR="00E634F5">
              <w:t xml:space="preserve"> </w:t>
            </w:r>
            <w:r w:rsidR="000068B0">
              <w:t>initiatives</w:t>
            </w:r>
            <w:r w:rsidR="00E634F5">
              <w:t xml:space="preserve"> </w:t>
            </w:r>
            <w:r w:rsidR="00D10FB0">
              <w:t>such as</w:t>
            </w:r>
            <w:r w:rsidR="00E634F5">
              <w:t xml:space="preserve"> connected car</w:t>
            </w:r>
            <w:r w:rsidR="005F2BA1">
              <w:t xml:space="preserve">) and contents (e.g. pay per view) across the T-Mobile sales channels (care, retail, and self). </w:t>
            </w:r>
            <w:r w:rsidR="00502992" w:rsidRPr="005F2BA1">
              <w:rPr>
                <w:lang w:val="en-US"/>
              </w:rPr>
              <w:t xml:space="preserve">Some of the architecture goals accomplished include </w:t>
            </w:r>
            <w:r w:rsidR="00502992">
              <w:t>reduce</w:t>
            </w:r>
            <w:r w:rsidR="005F2BA1">
              <w:t>d</w:t>
            </w:r>
            <w:r w:rsidR="00502992">
              <w:t xml:space="preserve"> cost of </w:t>
            </w:r>
            <w:proofErr w:type="spellStart"/>
            <w:r w:rsidR="00502992">
              <w:t>onboarding</w:t>
            </w:r>
            <w:proofErr w:type="spellEnd"/>
            <w:r w:rsidR="00502992">
              <w:t xml:space="preserve"> new partners by 80%; reduced time to market </w:t>
            </w:r>
            <w:r w:rsidR="005F2BA1">
              <w:t>to 4-6</w:t>
            </w:r>
            <w:r w:rsidR="00502992">
              <w:t xml:space="preserve"> weeks</w:t>
            </w:r>
            <w:r w:rsidR="005F2BA1">
              <w:t xml:space="preserve"> from 6-10 months</w:t>
            </w:r>
            <w:r w:rsidR="00502992">
              <w:t>; moving away from development to configuration</w:t>
            </w:r>
            <w:r w:rsidR="005F2BA1">
              <w:t xml:space="preserve"> only</w:t>
            </w:r>
            <w:r w:rsidR="00502992">
              <w:t xml:space="preserve"> across over </w:t>
            </w:r>
            <w:r w:rsidR="005F2BA1">
              <w:t xml:space="preserve">13 </w:t>
            </w:r>
            <w:r w:rsidR="00502992">
              <w:t>domains</w:t>
            </w:r>
            <w:r w:rsidR="005F2BA1">
              <w:t xml:space="preserve"> during partner </w:t>
            </w:r>
            <w:proofErr w:type="spellStart"/>
            <w:r w:rsidR="005F2BA1">
              <w:t>onboarding</w:t>
            </w:r>
            <w:proofErr w:type="spellEnd"/>
            <w:r w:rsidR="002B368B">
              <w:t xml:space="preserve">; </w:t>
            </w:r>
          </w:p>
          <w:p w:rsidR="00F82BBF" w:rsidRDefault="004D77BA" w:rsidP="00860972">
            <w:pPr>
              <w:pStyle w:val="Texte1"/>
              <w:ind w:left="720"/>
            </w:pPr>
            <w:r w:rsidRPr="004D77BA">
              <w:rPr>
                <w:b/>
              </w:rPr>
              <w:t>Technical Details</w:t>
            </w:r>
            <w:r w:rsidR="00860972">
              <w:t>:</w:t>
            </w:r>
            <w:r>
              <w:t xml:space="preserve"> </w:t>
            </w:r>
          </w:p>
          <w:p w:rsidR="00F82BBF" w:rsidRPr="00F82BBF" w:rsidRDefault="003E4FAB" w:rsidP="00F82BBF">
            <w:pPr>
              <w:pStyle w:val="Texte1"/>
              <w:numPr>
                <w:ilvl w:val="0"/>
                <w:numId w:val="10"/>
              </w:numPr>
              <w:rPr>
                <w:lang w:val="en-US"/>
              </w:rPr>
            </w:pPr>
            <w:r>
              <w:t>Re-architected and migrated</w:t>
            </w:r>
            <w:r w:rsidR="004D77BA">
              <w:t xml:space="preserve"> legacy sales channels </w:t>
            </w:r>
            <w:r w:rsidR="00BC5FFC">
              <w:t>on-</w:t>
            </w:r>
            <w:proofErr w:type="spellStart"/>
            <w:r w:rsidR="00BC5FFC">
              <w:t>prem</w:t>
            </w:r>
            <w:proofErr w:type="spellEnd"/>
            <w:r w:rsidR="00BC5FFC">
              <w:t xml:space="preserve"> </w:t>
            </w:r>
            <w:r>
              <w:t>systems</w:t>
            </w:r>
            <w:r w:rsidR="00BC5FFC">
              <w:t xml:space="preserve"> </w:t>
            </w:r>
            <w:r w:rsidR="004D77BA">
              <w:t xml:space="preserve">(store and web) with AWS cloud solution </w:t>
            </w:r>
          </w:p>
          <w:p w:rsidR="004C7882" w:rsidRPr="004C7882" w:rsidRDefault="00F82BBF" w:rsidP="00F82BBF">
            <w:pPr>
              <w:pStyle w:val="Texte1"/>
              <w:numPr>
                <w:ilvl w:val="0"/>
                <w:numId w:val="10"/>
              </w:numPr>
              <w:rPr>
                <w:lang w:val="en-US"/>
              </w:rPr>
            </w:pPr>
            <w:r>
              <w:t>I</w:t>
            </w:r>
            <w:r w:rsidR="00D40163">
              <w:t>ntegrated Amdocs AWS SaaS subscription billing solution with T-Mobile’s on-</w:t>
            </w:r>
            <w:proofErr w:type="spellStart"/>
            <w:r w:rsidR="00D40163">
              <w:t>prem</w:t>
            </w:r>
            <w:proofErr w:type="spellEnd"/>
            <w:r w:rsidR="003C189D">
              <w:t xml:space="preserve"> </w:t>
            </w:r>
            <w:r w:rsidR="007D29C0">
              <w:t xml:space="preserve">Billing systems using Kafka, </w:t>
            </w:r>
            <w:r w:rsidR="00C66D2C">
              <w:t xml:space="preserve">Spring Boot </w:t>
            </w:r>
            <w:r w:rsidR="007D29C0">
              <w:t>Micro Services, AWS S3, AWS Batch</w:t>
            </w:r>
            <w:r w:rsidR="000A12D1">
              <w:t xml:space="preserve">, Lambda, </w:t>
            </w:r>
            <w:proofErr w:type="spellStart"/>
            <w:r w:rsidR="000A12D1">
              <w:t>Apigee</w:t>
            </w:r>
            <w:proofErr w:type="spellEnd"/>
            <w:r w:rsidR="000A12D1">
              <w:t xml:space="preserve"> SaaS deployed in AWS</w:t>
            </w:r>
            <w:r w:rsidR="00EA62A3">
              <w:t xml:space="preserve">; </w:t>
            </w:r>
          </w:p>
          <w:p w:rsidR="009C5131" w:rsidRPr="009C5131" w:rsidRDefault="00A51FC9" w:rsidP="00F82BBF">
            <w:pPr>
              <w:pStyle w:val="Texte1"/>
              <w:numPr>
                <w:ilvl w:val="0"/>
                <w:numId w:val="10"/>
              </w:numPr>
              <w:rPr>
                <w:lang w:val="en-US"/>
              </w:rPr>
            </w:pPr>
            <w:r>
              <w:lastRenderedPageBreak/>
              <w:t>In</w:t>
            </w:r>
            <w:r w:rsidR="003F4657">
              <w:t>tegrat</w:t>
            </w:r>
            <w:r>
              <w:t>ed partner systems</w:t>
            </w:r>
            <w:r w:rsidR="004C7882">
              <w:t xml:space="preserve"> (Netflix, </w:t>
            </w:r>
            <w:proofErr w:type="spellStart"/>
            <w:r w:rsidR="004C7882">
              <w:t>Quibi</w:t>
            </w:r>
            <w:proofErr w:type="spellEnd"/>
            <w:r w:rsidR="004C7882">
              <w:t xml:space="preserve"> </w:t>
            </w:r>
            <w:proofErr w:type="spellStart"/>
            <w:r w:rsidR="004C7882">
              <w:t>etc</w:t>
            </w:r>
            <w:proofErr w:type="spellEnd"/>
            <w:r w:rsidR="004C7882">
              <w:t>)</w:t>
            </w:r>
            <w:r w:rsidR="003F4657">
              <w:t xml:space="preserve"> with T-Mobile using AWS S3 Storage, </w:t>
            </w:r>
            <w:r w:rsidR="00D40163">
              <w:t xml:space="preserve"> </w:t>
            </w:r>
            <w:r w:rsidR="003F4657">
              <w:t>AWS Kinesis,</w:t>
            </w:r>
            <w:r w:rsidR="008319BD">
              <w:t xml:space="preserve"> </w:t>
            </w:r>
            <w:r w:rsidR="004E3824">
              <w:t>AWS</w:t>
            </w:r>
            <w:r w:rsidR="003F4657">
              <w:t xml:space="preserve"> </w:t>
            </w:r>
            <w:proofErr w:type="spellStart"/>
            <w:r w:rsidR="003F4657">
              <w:t>Lamda</w:t>
            </w:r>
            <w:proofErr w:type="spellEnd"/>
            <w:r w:rsidR="00D62DF2">
              <w:t xml:space="preserve">, </w:t>
            </w:r>
            <w:proofErr w:type="spellStart"/>
            <w:r w:rsidR="00D62DF2">
              <w:t>Apigee</w:t>
            </w:r>
            <w:proofErr w:type="spellEnd"/>
            <w:r w:rsidR="00D62DF2">
              <w:t xml:space="preserve"> SaaS (</w:t>
            </w:r>
            <w:r w:rsidR="00031312">
              <w:t xml:space="preserve">in </w:t>
            </w:r>
            <w:proofErr w:type="spellStart"/>
            <w:r w:rsidR="00D62DF2">
              <w:t>aws</w:t>
            </w:r>
            <w:proofErr w:type="spellEnd"/>
            <w:r w:rsidR="00D62DF2">
              <w:t>)</w:t>
            </w:r>
            <w:r w:rsidR="003F4657">
              <w:t xml:space="preserve">, </w:t>
            </w:r>
          </w:p>
          <w:p w:rsidR="00860972" w:rsidRPr="009C5131" w:rsidRDefault="002A40D7" w:rsidP="00F82BBF">
            <w:pPr>
              <w:pStyle w:val="Texte1"/>
              <w:numPr>
                <w:ilvl w:val="0"/>
                <w:numId w:val="10"/>
              </w:numPr>
              <w:rPr>
                <w:lang w:val="en-US"/>
              </w:rPr>
            </w:pPr>
            <w:r>
              <w:t>Integrated</w:t>
            </w:r>
            <w:r w:rsidR="00E6753B">
              <w:t xml:space="preserve"> </w:t>
            </w:r>
            <w:proofErr w:type="spellStart"/>
            <w:r w:rsidR="00E6753B">
              <w:t>Subex</w:t>
            </w:r>
            <w:proofErr w:type="spellEnd"/>
            <w:r w:rsidR="00E6753B">
              <w:t xml:space="preserve"> AWS SaaS partner settlement</w:t>
            </w:r>
            <w:r w:rsidR="007160A4">
              <w:t xml:space="preserve"> financials systems</w:t>
            </w:r>
            <w:r w:rsidR="00E6753B">
              <w:t xml:space="preserve"> with T-Mobile AWS SaaS accounting system and Partner data feed using S3, </w:t>
            </w:r>
            <w:proofErr w:type="spellStart"/>
            <w:r w:rsidR="00E6753B">
              <w:t>Lamda</w:t>
            </w:r>
            <w:proofErr w:type="spellEnd"/>
            <w:r w:rsidR="00E6753B">
              <w:t>, SQS, and Spring Booth</w:t>
            </w:r>
            <w:r w:rsidR="007C52C9">
              <w:t xml:space="preserve">, </w:t>
            </w:r>
            <w:proofErr w:type="spellStart"/>
            <w:r w:rsidR="007C52C9">
              <w:t>Apigee</w:t>
            </w:r>
            <w:proofErr w:type="spellEnd"/>
            <w:r w:rsidR="007C52C9">
              <w:t xml:space="preserve"> SaaS, Micro Services</w:t>
            </w:r>
            <w:r w:rsidR="00E6753B">
              <w:t>.</w:t>
            </w:r>
          </w:p>
          <w:p w:rsidR="009C5131" w:rsidRPr="00662582" w:rsidRDefault="00703CFE" w:rsidP="00F82BBF">
            <w:pPr>
              <w:pStyle w:val="Texte1"/>
              <w:numPr>
                <w:ilvl w:val="0"/>
                <w:numId w:val="10"/>
              </w:numPr>
              <w:rPr>
                <w:lang w:val="en-US"/>
              </w:rPr>
            </w:pPr>
            <w:r>
              <w:t>VPN</w:t>
            </w:r>
            <w:r w:rsidR="00D90EB4">
              <w:t xml:space="preserve"> integration between Partner AWS</w:t>
            </w:r>
            <w:r w:rsidR="005E4089">
              <w:t xml:space="preserve"> (and non AWS)</w:t>
            </w:r>
            <w:r w:rsidR="00D90EB4">
              <w:t xml:space="preserve"> SaaS offering</w:t>
            </w:r>
            <w:r>
              <w:t>, T-Mobile AWS platform, and</w:t>
            </w:r>
            <w:r w:rsidR="00D90EB4">
              <w:t xml:space="preserve"> T-M</w:t>
            </w:r>
            <w:r>
              <w:t>obile on-</w:t>
            </w:r>
            <w:proofErr w:type="spellStart"/>
            <w:r>
              <w:t>prem</w:t>
            </w:r>
            <w:proofErr w:type="spellEnd"/>
            <w:r w:rsidR="004A7F96">
              <w:t xml:space="preserve"> (cloud – PCF and non-cloud)</w:t>
            </w:r>
          </w:p>
          <w:p w:rsidR="008F689A" w:rsidRPr="00F60C27" w:rsidRDefault="008F689A" w:rsidP="00865424">
            <w:pPr>
              <w:pStyle w:val="Texte1"/>
              <w:numPr>
                <w:ilvl w:val="0"/>
                <w:numId w:val="10"/>
              </w:numPr>
              <w:rPr>
                <w:lang w:val="en-US"/>
              </w:rPr>
            </w:pPr>
            <w:r>
              <w:t xml:space="preserve">Partner contents data feed to T-Mobile using MDM </w:t>
            </w:r>
          </w:p>
          <w:p w:rsidR="00F60C27" w:rsidRPr="008F689A" w:rsidRDefault="00D21626" w:rsidP="00865424">
            <w:pPr>
              <w:pStyle w:val="Texte1"/>
              <w:numPr>
                <w:ilvl w:val="0"/>
                <w:numId w:val="10"/>
              </w:numPr>
              <w:rPr>
                <w:lang w:val="en-US"/>
              </w:rPr>
            </w:pPr>
            <w:r>
              <w:t>T-Mobile Commerce Platform design for the new sales channels architecture</w:t>
            </w:r>
          </w:p>
          <w:p w:rsidR="0087350A" w:rsidRPr="008F689A" w:rsidRDefault="0087350A" w:rsidP="00865424">
            <w:pPr>
              <w:pStyle w:val="Texte1"/>
              <w:numPr>
                <w:ilvl w:val="0"/>
                <w:numId w:val="10"/>
              </w:numPr>
              <w:rPr>
                <w:lang w:val="en-US"/>
              </w:rPr>
            </w:pPr>
            <w:proofErr w:type="spellStart"/>
            <w:r>
              <w:t>ServiceNow</w:t>
            </w:r>
            <w:proofErr w:type="spellEnd"/>
            <w:r w:rsidR="003F1A7F">
              <w:t xml:space="preserve"> workflow and </w:t>
            </w:r>
            <w:proofErr w:type="spellStart"/>
            <w:r>
              <w:t>S</w:t>
            </w:r>
            <w:r w:rsidR="006B54EE">
              <w:t>plunk</w:t>
            </w:r>
            <w:proofErr w:type="spellEnd"/>
            <w:r w:rsidR="006B54EE">
              <w:t xml:space="preserve"> </w:t>
            </w:r>
            <w:r>
              <w:t>design and implementation for incident management</w:t>
            </w:r>
          </w:p>
          <w:p w:rsidR="00B97919" w:rsidRDefault="00B723B4" w:rsidP="00B97919">
            <w:pPr>
              <w:pStyle w:val="Texte1"/>
              <w:numPr>
                <w:ilvl w:val="0"/>
                <w:numId w:val="10"/>
              </w:numPr>
              <w:rPr>
                <w:lang w:val="en-US"/>
              </w:rPr>
            </w:pPr>
            <w:r>
              <w:t xml:space="preserve">AWS </w:t>
            </w:r>
            <w:r w:rsidR="00074D94">
              <w:t>CI/CD design and implementation</w:t>
            </w:r>
          </w:p>
          <w:p w:rsidR="00EC4CF6" w:rsidRPr="00B97919" w:rsidRDefault="002B368B" w:rsidP="00B97919">
            <w:pPr>
              <w:pStyle w:val="Texte1"/>
              <w:numPr>
                <w:ilvl w:val="0"/>
                <w:numId w:val="10"/>
              </w:numPr>
              <w:rPr>
                <w:lang w:val="en-US"/>
              </w:rPr>
            </w:pPr>
            <w:r>
              <w:t>NFRs</w:t>
            </w:r>
            <w:r w:rsidR="00193D0C">
              <w:t xml:space="preserve"> design and implementation</w:t>
            </w:r>
            <w:r>
              <w:t xml:space="preserve"> including security</w:t>
            </w:r>
            <w:r w:rsidR="00C553CC">
              <w:t xml:space="preserve"> (OAuth/JWT</w:t>
            </w:r>
            <w:r w:rsidR="004B5DD6">
              <w:t>, encryption</w:t>
            </w:r>
            <w:r w:rsidR="0030241D">
              <w:t xml:space="preserve"> </w:t>
            </w:r>
            <w:proofErr w:type="spellStart"/>
            <w:r w:rsidR="0030241D">
              <w:t>etc</w:t>
            </w:r>
            <w:proofErr w:type="spellEnd"/>
            <w:r w:rsidR="00C553CC">
              <w:t>)</w:t>
            </w:r>
            <w:r>
              <w:t>, operational readiness,</w:t>
            </w:r>
            <w:r w:rsidR="00FD3B88">
              <w:t xml:space="preserve"> resiliency,</w:t>
            </w:r>
            <w:r>
              <w:t xml:space="preserve"> performance, risk controls, IT General controls etc</w:t>
            </w:r>
            <w:r w:rsidR="00502992">
              <w:t>.</w:t>
            </w:r>
          </w:p>
          <w:p w:rsidR="00D77605" w:rsidRPr="005F2BA1" w:rsidRDefault="00D77605" w:rsidP="00D77605">
            <w:pPr>
              <w:pStyle w:val="Texte1"/>
              <w:ind w:left="720"/>
              <w:rPr>
                <w:lang w:val="en-US"/>
              </w:rPr>
            </w:pPr>
            <w:r>
              <w:t xml:space="preserve">Press link of one of many partners to be deployed on the platform: </w:t>
            </w:r>
            <w:hyperlink r:id="rId8" w:history="1">
              <w:r w:rsidRPr="004E09CD">
                <w:rPr>
                  <w:rStyle w:val="Hyperlink"/>
                </w:rPr>
                <w:t>https://bit.ly/2PMRuoZ</w:t>
              </w:r>
            </w:hyperlink>
            <w:r>
              <w:t xml:space="preserve"> </w:t>
            </w:r>
          </w:p>
          <w:p w:rsidR="00EC4CF6" w:rsidRPr="00BC0E94" w:rsidRDefault="00EC4CF6" w:rsidP="00874AC1">
            <w:pPr>
              <w:pStyle w:val="Texte1"/>
              <w:numPr>
                <w:ilvl w:val="0"/>
                <w:numId w:val="6"/>
              </w:numPr>
              <w:rPr>
                <w:lang w:val="en-US"/>
              </w:rPr>
            </w:pPr>
            <w:r>
              <w:t>Led the design of T-Mobile</w:t>
            </w:r>
            <w:r w:rsidR="00C47DCA">
              <w:t>’s</w:t>
            </w:r>
            <w:r>
              <w:t xml:space="preserve"> next generation linear TV </w:t>
            </w:r>
            <w:r w:rsidR="00B314BE">
              <w:t>offering that</w:t>
            </w:r>
            <w:r>
              <w:t xml:space="preserve"> will allow customers watch Live TV, premium video </w:t>
            </w:r>
            <w:r w:rsidR="00583AC5">
              <w:t>on demand</w:t>
            </w:r>
            <w:r>
              <w:t xml:space="preserve"> (e.g. pay per view) on their mobile device</w:t>
            </w:r>
            <w:r w:rsidR="00550924">
              <w:t>s</w:t>
            </w:r>
            <w:r>
              <w:t>, tablets, and smart T</w:t>
            </w:r>
            <w:r w:rsidR="00F8233D">
              <w:t>V.</w:t>
            </w:r>
          </w:p>
          <w:p w:rsidR="00BC0E94" w:rsidRDefault="00BC0E94" w:rsidP="00BC0E94">
            <w:pPr>
              <w:pStyle w:val="Texte1"/>
              <w:ind w:left="720"/>
            </w:pPr>
            <w:r w:rsidRPr="004D77BA">
              <w:rPr>
                <w:b/>
              </w:rPr>
              <w:t>Technical Details</w:t>
            </w:r>
            <w:r>
              <w:t xml:space="preserve">: </w:t>
            </w:r>
          </w:p>
          <w:p w:rsidR="003C79BC" w:rsidRPr="003C79BC" w:rsidRDefault="003C79BC" w:rsidP="000B458F">
            <w:pPr>
              <w:pStyle w:val="Texte1"/>
              <w:numPr>
                <w:ilvl w:val="0"/>
                <w:numId w:val="10"/>
              </w:numPr>
              <w:rPr>
                <w:lang w:val="en-US"/>
              </w:rPr>
            </w:pPr>
            <w:r>
              <w:t>Design</w:t>
            </w:r>
            <w:r w:rsidR="00F37B02">
              <w:t>ed</w:t>
            </w:r>
            <w:r w:rsidR="00DD2BFB">
              <w:t xml:space="preserve"> T-Mobile’s Mobile TV</w:t>
            </w:r>
            <w:r>
              <w:t xml:space="preserve"> Backend and Back Office solution </w:t>
            </w:r>
            <w:r w:rsidR="00872F14">
              <w:t>in AWS</w:t>
            </w:r>
            <w:r w:rsidR="00552305">
              <w:t xml:space="preserve"> stack</w:t>
            </w:r>
            <w:r w:rsidR="00872F14">
              <w:t xml:space="preserve"> and deployed using </w:t>
            </w:r>
            <w:proofErr w:type="spellStart"/>
            <w:r w:rsidR="00872F14">
              <w:t>dockers</w:t>
            </w:r>
            <w:proofErr w:type="spellEnd"/>
            <w:r w:rsidR="00872F14">
              <w:t>/</w:t>
            </w:r>
            <w:r>
              <w:t>Kubernetes clusters.</w:t>
            </w:r>
          </w:p>
          <w:p w:rsidR="003C79BC" w:rsidRPr="003C79BC" w:rsidRDefault="003C79BC" w:rsidP="000B458F">
            <w:pPr>
              <w:pStyle w:val="Texte1"/>
              <w:numPr>
                <w:ilvl w:val="0"/>
                <w:numId w:val="10"/>
              </w:numPr>
              <w:rPr>
                <w:lang w:val="en-US"/>
              </w:rPr>
            </w:pPr>
            <w:r>
              <w:t>I</w:t>
            </w:r>
            <w:r w:rsidR="009644E0">
              <w:t>ntegrate</w:t>
            </w:r>
            <w:r>
              <w:t xml:space="preserve"> with 3</w:t>
            </w:r>
            <w:r w:rsidRPr="003C79BC">
              <w:rPr>
                <w:vertAlign w:val="superscript"/>
              </w:rPr>
              <w:t>rd</w:t>
            </w:r>
            <w:r>
              <w:t xml:space="preserve"> party partners</w:t>
            </w:r>
            <w:r w:rsidR="00712EAD">
              <w:t xml:space="preserve"> using</w:t>
            </w:r>
            <w:r w:rsidR="00252EA5">
              <w:t xml:space="preserve"> </w:t>
            </w:r>
            <w:proofErr w:type="spellStart"/>
            <w:r w:rsidR="00252EA5">
              <w:t>aws</w:t>
            </w:r>
            <w:proofErr w:type="spellEnd"/>
            <w:r w:rsidR="00712EAD">
              <w:t xml:space="preserve"> S3, Kinesis, </w:t>
            </w:r>
            <w:proofErr w:type="spellStart"/>
            <w:r w:rsidR="00712EAD">
              <w:t>Lamda</w:t>
            </w:r>
            <w:proofErr w:type="spellEnd"/>
            <w:r w:rsidR="000040B6">
              <w:t xml:space="preserve">, S3 Buckets SDK </w:t>
            </w:r>
            <w:proofErr w:type="spellStart"/>
            <w:r w:rsidR="000040B6">
              <w:t>etc</w:t>
            </w:r>
            <w:proofErr w:type="spellEnd"/>
          </w:p>
          <w:p w:rsidR="004751F6" w:rsidRPr="00662582" w:rsidRDefault="004751F6" w:rsidP="004751F6">
            <w:pPr>
              <w:pStyle w:val="Texte1"/>
              <w:numPr>
                <w:ilvl w:val="0"/>
                <w:numId w:val="10"/>
              </w:numPr>
              <w:rPr>
                <w:lang w:val="en-US"/>
              </w:rPr>
            </w:pPr>
            <w:r>
              <w:t>VPN integration between Partner AWS SaaS offering, T-Mobile AWS platform, and T-Mobile on-</w:t>
            </w:r>
            <w:proofErr w:type="spellStart"/>
            <w:r>
              <w:t>prem</w:t>
            </w:r>
            <w:proofErr w:type="spellEnd"/>
          </w:p>
          <w:p w:rsidR="003C79BC" w:rsidRPr="003C79BC" w:rsidRDefault="00C33A46" w:rsidP="000B458F">
            <w:pPr>
              <w:pStyle w:val="Texte1"/>
              <w:numPr>
                <w:ilvl w:val="0"/>
                <w:numId w:val="10"/>
              </w:numPr>
              <w:rPr>
                <w:lang w:val="en-US"/>
              </w:rPr>
            </w:pPr>
            <w:r>
              <w:t>Designed o</w:t>
            </w:r>
            <w:r w:rsidR="00E62803">
              <w:t>n-</w:t>
            </w:r>
            <w:proofErr w:type="spellStart"/>
            <w:r w:rsidR="00E62803">
              <w:t>prem</w:t>
            </w:r>
            <w:proofErr w:type="spellEnd"/>
            <w:r w:rsidR="00E62803">
              <w:t xml:space="preserve"> </w:t>
            </w:r>
            <w:r w:rsidR="003C79BC">
              <w:t xml:space="preserve">Video Infrastructure </w:t>
            </w:r>
            <w:r w:rsidR="00B3668F">
              <w:t xml:space="preserve">network </w:t>
            </w:r>
            <w:r w:rsidR="003C79BC">
              <w:t>upgrade</w:t>
            </w:r>
            <w:r>
              <w:t xml:space="preserve"> to support projected</w:t>
            </w:r>
            <w:r w:rsidR="00233322">
              <w:t xml:space="preserve"> growth</w:t>
            </w:r>
            <w:r>
              <w:t xml:space="preserve"> </w:t>
            </w:r>
          </w:p>
          <w:p w:rsidR="00BC0E94" w:rsidRPr="000B458F" w:rsidRDefault="003C79BC" w:rsidP="000B458F">
            <w:pPr>
              <w:pStyle w:val="Texte1"/>
              <w:numPr>
                <w:ilvl w:val="0"/>
                <w:numId w:val="10"/>
              </w:numPr>
              <w:rPr>
                <w:lang w:val="en-US"/>
              </w:rPr>
            </w:pPr>
            <w:r>
              <w:t xml:space="preserve">  </w:t>
            </w:r>
          </w:p>
          <w:p w:rsidR="00B314BE" w:rsidRPr="00EC4CF6" w:rsidRDefault="00B314BE" w:rsidP="00B314BE">
            <w:pPr>
              <w:pStyle w:val="Texte1"/>
              <w:ind w:left="720"/>
              <w:rPr>
                <w:lang w:val="en-US"/>
              </w:rPr>
            </w:pPr>
            <w:r>
              <w:t xml:space="preserve">Press link: </w:t>
            </w:r>
            <w:hyperlink r:id="rId9" w:history="1">
              <w:r w:rsidR="00985CC8" w:rsidRPr="004E09CD">
                <w:rPr>
                  <w:rStyle w:val="Hyperlink"/>
                </w:rPr>
                <w:t>https://t-mo.co/2TkqRcW</w:t>
              </w:r>
            </w:hyperlink>
            <w:r w:rsidR="00985CC8">
              <w:t xml:space="preserve"> </w:t>
            </w:r>
          </w:p>
          <w:p w:rsidR="0079582A" w:rsidRDefault="0079582A" w:rsidP="00874AC1">
            <w:pPr>
              <w:pStyle w:val="Texte1"/>
              <w:numPr>
                <w:ilvl w:val="0"/>
                <w:numId w:val="6"/>
              </w:numPr>
              <w:rPr>
                <w:lang w:val="en-US"/>
              </w:rPr>
            </w:pPr>
            <w:r>
              <w:rPr>
                <w:lang w:val="en-US"/>
              </w:rPr>
              <w:t>Led the design</w:t>
            </w:r>
            <w:r w:rsidR="00DA15BD">
              <w:rPr>
                <w:lang w:val="en-US"/>
              </w:rPr>
              <w:t xml:space="preserve"> and deployment</w:t>
            </w:r>
            <w:r>
              <w:rPr>
                <w:lang w:val="en-US"/>
              </w:rPr>
              <w:t xml:space="preserve"> of T-Mobile’s next generation enterprise wireless billing system from scratch</w:t>
            </w:r>
            <w:r w:rsidR="000F480A">
              <w:rPr>
                <w:lang w:val="en-US"/>
              </w:rPr>
              <w:t xml:space="preserve"> for prepaid and post-paid use cases including </w:t>
            </w:r>
            <w:r w:rsidR="00473816">
              <w:rPr>
                <w:lang w:val="en-US"/>
              </w:rPr>
              <w:t>a</w:t>
            </w:r>
            <w:r w:rsidR="000F480A">
              <w:rPr>
                <w:lang w:val="en-US"/>
              </w:rPr>
              <w:t xml:space="preserve">dd a </w:t>
            </w:r>
            <w:r w:rsidR="00040BB4">
              <w:rPr>
                <w:lang w:val="en-US"/>
              </w:rPr>
              <w:t>l</w:t>
            </w:r>
            <w:r w:rsidR="000F480A">
              <w:rPr>
                <w:lang w:val="en-US"/>
              </w:rPr>
              <w:t xml:space="preserve">ine, </w:t>
            </w:r>
            <w:r w:rsidR="0081386F">
              <w:rPr>
                <w:lang w:val="en-US"/>
              </w:rPr>
              <w:t xml:space="preserve">BYOD &amp; BYOS </w:t>
            </w:r>
            <w:r w:rsidR="00DF0AAB">
              <w:rPr>
                <w:lang w:val="en-US"/>
              </w:rPr>
              <w:t>a</w:t>
            </w:r>
            <w:r w:rsidR="000F480A">
              <w:rPr>
                <w:lang w:val="en-US"/>
              </w:rPr>
              <w:t xml:space="preserve">ctivation, </w:t>
            </w:r>
            <w:r w:rsidR="00E77A9A">
              <w:rPr>
                <w:lang w:val="en-US"/>
              </w:rPr>
              <w:t>t</w:t>
            </w:r>
            <w:r w:rsidR="0081386F">
              <w:rPr>
                <w:lang w:val="en-US"/>
              </w:rPr>
              <w:t>rade-</w:t>
            </w:r>
            <w:r w:rsidR="005200EE">
              <w:rPr>
                <w:lang w:val="en-US"/>
              </w:rPr>
              <w:t>i</w:t>
            </w:r>
            <w:r w:rsidR="0081386F">
              <w:rPr>
                <w:lang w:val="en-US"/>
              </w:rPr>
              <w:t>n,</w:t>
            </w:r>
            <w:r w:rsidR="00B57505">
              <w:rPr>
                <w:lang w:val="en-US"/>
              </w:rPr>
              <w:t xml:space="preserve"> </w:t>
            </w:r>
            <w:r w:rsidR="0001751D">
              <w:rPr>
                <w:lang w:val="en-US"/>
              </w:rPr>
              <w:t>d</w:t>
            </w:r>
            <w:r w:rsidR="00B57505">
              <w:rPr>
                <w:lang w:val="en-US"/>
              </w:rPr>
              <w:t>evice financing,</w:t>
            </w:r>
            <w:r w:rsidR="0081386F">
              <w:rPr>
                <w:lang w:val="en-US"/>
              </w:rPr>
              <w:t xml:space="preserve"> </w:t>
            </w:r>
            <w:r w:rsidR="005F6101">
              <w:rPr>
                <w:lang w:val="en-US"/>
              </w:rPr>
              <w:t>a</w:t>
            </w:r>
            <w:r w:rsidR="0081386F">
              <w:rPr>
                <w:lang w:val="en-US"/>
              </w:rPr>
              <w:t xml:space="preserve">ccount </w:t>
            </w:r>
            <w:proofErr w:type="spellStart"/>
            <w:r w:rsidR="002A642E">
              <w:rPr>
                <w:lang w:val="en-US"/>
              </w:rPr>
              <w:t>m</w:t>
            </w:r>
            <w:r w:rsidR="0081386F">
              <w:rPr>
                <w:lang w:val="en-US"/>
              </w:rPr>
              <w:t>gmt</w:t>
            </w:r>
            <w:proofErr w:type="spellEnd"/>
            <w:r w:rsidR="0081386F">
              <w:rPr>
                <w:lang w:val="en-US"/>
              </w:rPr>
              <w:t xml:space="preserve">, </w:t>
            </w:r>
            <w:r w:rsidR="00036DB3">
              <w:rPr>
                <w:lang w:val="en-US"/>
              </w:rPr>
              <w:t xml:space="preserve">upgrade/downgrade, </w:t>
            </w:r>
            <w:r w:rsidR="00EC61F6">
              <w:rPr>
                <w:lang w:val="en-US"/>
              </w:rPr>
              <w:t>r</w:t>
            </w:r>
            <w:r w:rsidR="0081386F">
              <w:rPr>
                <w:lang w:val="en-US"/>
              </w:rPr>
              <w:t>efund/</w:t>
            </w:r>
            <w:r w:rsidR="00EC61F6">
              <w:rPr>
                <w:lang w:val="en-US"/>
              </w:rPr>
              <w:t>a</w:t>
            </w:r>
            <w:r w:rsidR="0081386F">
              <w:rPr>
                <w:lang w:val="en-US"/>
              </w:rPr>
              <w:t xml:space="preserve">djustment, </w:t>
            </w:r>
            <w:r w:rsidR="00AB505A">
              <w:rPr>
                <w:lang w:val="en-US"/>
              </w:rPr>
              <w:t>e</w:t>
            </w:r>
            <w:r w:rsidR="003C384F">
              <w:rPr>
                <w:lang w:val="en-US"/>
              </w:rPr>
              <w:t xml:space="preserve">xchange, </w:t>
            </w:r>
            <w:r w:rsidR="00536E84">
              <w:rPr>
                <w:lang w:val="en-US"/>
              </w:rPr>
              <w:t>c</w:t>
            </w:r>
            <w:r w:rsidR="003C384F">
              <w:rPr>
                <w:lang w:val="en-US"/>
              </w:rPr>
              <w:t xml:space="preserve">hange </w:t>
            </w:r>
            <w:r w:rsidR="00706A70">
              <w:rPr>
                <w:lang w:val="en-US"/>
              </w:rPr>
              <w:t>r</w:t>
            </w:r>
            <w:r w:rsidR="003C384F">
              <w:rPr>
                <w:lang w:val="en-US"/>
              </w:rPr>
              <w:t xml:space="preserve">ate </w:t>
            </w:r>
            <w:r w:rsidR="00706A70">
              <w:rPr>
                <w:lang w:val="en-US"/>
              </w:rPr>
              <w:t>p</w:t>
            </w:r>
            <w:r w:rsidR="003C384F">
              <w:rPr>
                <w:lang w:val="en-US"/>
              </w:rPr>
              <w:t>lan etc</w:t>
            </w:r>
            <w:r w:rsidR="000F480A">
              <w:rPr>
                <w:lang w:val="en-US"/>
              </w:rPr>
              <w:t xml:space="preserve">. The solution summary included </w:t>
            </w:r>
            <w:r>
              <w:rPr>
                <w:lang w:val="en-US"/>
              </w:rPr>
              <w:t xml:space="preserve">replacement </w:t>
            </w:r>
            <w:r w:rsidR="000F480A">
              <w:rPr>
                <w:lang w:val="en-US"/>
              </w:rPr>
              <w:t>of</w:t>
            </w:r>
            <w:r>
              <w:rPr>
                <w:lang w:val="en-US"/>
              </w:rPr>
              <w:t xml:space="preserve"> </w:t>
            </w:r>
            <w:r w:rsidR="00CA4D19">
              <w:rPr>
                <w:lang w:val="en-US"/>
              </w:rPr>
              <w:t>Amdocs legacy</w:t>
            </w:r>
            <w:r w:rsidR="00C40FDC">
              <w:rPr>
                <w:lang w:val="en-US"/>
              </w:rPr>
              <w:t xml:space="preserve"> billing</w:t>
            </w:r>
            <w:r w:rsidR="00CA4D19">
              <w:rPr>
                <w:lang w:val="en-US"/>
              </w:rPr>
              <w:t xml:space="preserve"> system</w:t>
            </w:r>
            <w:r>
              <w:rPr>
                <w:lang w:val="en-US"/>
              </w:rPr>
              <w:t xml:space="preserve"> </w:t>
            </w:r>
            <w:r w:rsidR="000F480A">
              <w:rPr>
                <w:lang w:val="en-US"/>
              </w:rPr>
              <w:t xml:space="preserve">with </w:t>
            </w:r>
            <w:proofErr w:type="spellStart"/>
            <w:proofErr w:type="gramStart"/>
            <w:r w:rsidR="00E20777">
              <w:rPr>
                <w:lang w:val="en-US"/>
              </w:rPr>
              <w:t>e</w:t>
            </w:r>
            <w:r>
              <w:rPr>
                <w:lang w:val="en-US"/>
              </w:rPr>
              <w:t>ricsson</w:t>
            </w:r>
            <w:proofErr w:type="spellEnd"/>
            <w:proofErr w:type="gramEnd"/>
            <w:r>
              <w:rPr>
                <w:lang w:val="en-US"/>
              </w:rPr>
              <w:t xml:space="preserve"> platform</w:t>
            </w:r>
            <w:r w:rsidR="000F480A">
              <w:rPr>
                <w:lang w:val="en-US"/>
              </w:rPr>
              <w:t xml:space="preserve"> and building new </w:t>
            </w:r>
            <w:r w:rsidR="00D50484">
              <w:rPr>
                <w:lang w:val="en-US"/>
              </w:rPr>
              <w:t>c</w:t>
            </w:r>
            <w:r w:rsidR="000F480A">
              <w:rPr>
                <w:lang w:val="en-US"/>
              </w:rPr>
              <w:t xml:space="preserve">are, </w:t>
            </w:r>
            <w:r w:rsidR="00D50484">
              <w:rPr>
                <w:lang w:val="en-US"/>
              </w:rPr>
              <w:t>r</w:t>
            </w:r>
            <w:r w:rsidR="000F480A">
              <w:rPr>
                <w:lang w:val="en-US"/>
              </w:rPr>
              <w:t xml:space="preserve">etail and </w:t>
            </w:r>
            <w:r w:rsidR="00D50484">
              <w:rPr>
                <w:lang w:val="en-US"/>
              </w:rPr>
              <w:t>s</w:t>
            </w:r>
            <w:r w:rsidR="000F480A">
              <w:rPr>
                <w:lang w:val="en-US"/>
              </w:rPr>
              <w:t>elf-service channel</w:t>
            </w:r>
            <w:r w:rsidR="002C27C8">
              <w:rPr>
                <w:lang w:val="en-US"/>
              </w:rPr>
              <w:t xml:space="preserve"> user experiences from scratch</w:t>
            </w:r>
            <w:r w:rsidR="004969C7">
              <w:rPr>
                <w:lang w:val="en-US"/>
              </w:rPr>
              <w:t>. Technologies used include</w:t>
            </w:r>
            <w:r w:rsidR="000F480A">
              <w:rPr>
                <w:lang w:val="en-US"/>
              </w:rPr>
              <w:t xml:space="preserve"> cloud infrastructure (</w:t>
            </w:r>
            <w:r w:rsidR="004969C7">
              <w:rPr>
                <w:lang w:val="en-US"/>
              </w:rPr>
              <w:t xml:space="preserve">public cloud – </w:t>
            </w:r>
            <w:r w:rsidR="000F480A">
              <w:rPr>
                <w:lang w:val="en-US"/>
              </w:rPr>
              <w:t>AWS</w:t>
            </w:r>
            <w:r w:rsidR="004969C7">
              <w:rPr>
                <w:lang w:val="en-US"/>
              </w:rPr>
              <w:t xml:space="preserve">; </w:t>
            </w:r>
            <w:r w:rsidR="000F480A">
              <w:rPr>
                <w:lang w:val="en-US"/>
              </w:rPr>
              <w:t>on-</w:t>
            </w:r>
            <w:proofErr w:type="spellStart"/>
            <w:r w:rsidR="004969C7">
              <w:rPr>
                <w:lang w:val="en-US"/>
              </w:rPr>
              <w:t>p</w:t>
            </w:r>
            <w:r w:rsidR="000F480A">
              <w:rPr>
                <w:lang w:val="en-US"/>
              </w:rPr>
              <w:t>rem</w:t>
            </w:r>
            <w:proofErr w:type="spellEnd"/>
            <w:r w:rsidR="000F480A">
              <w:rPr>
                <w:lang w:val="en-US"/>
              </w:rPr>
              <w:t xml:space="preserve"> </w:t>
            </w:r>
            <w:r w:rsidR="0060545F">
              <w:rPr>
                <w:lang w:val="en-US"/>
              </w:rPr>
              <w:t>–</w:t>
            </w:r>
            <w:r w:rsidR="000F480A">
              <w:rPr>
                <w:lang w:val="en-US"/>
              </w:rPr>
              <w:t xml:space="preserve"> </w:t>
            </w:r>
            <w:r w:rsidR="00D74B28">
              <w:rPr>
                <w:lang w:val="en-US"/>
              </w:rPr>
              <w:t xml:space="preserve">pivotal cloud </w:t>
            </w:r>
            <w:proofErr w:type="spellStart"/>
            <w:r w:rsidR="00D74B28">
              <w:rPr>
                <w:lang w:val="en-US"/>
              </w:rPr>
              <w:t>foundary</w:t>
            </w:r>
            <w:proofErr w:type="spellEnd"/>
            <w:r w:rsidR="0060545F">
              <w:rPr>
                <w:lang w:val="en-US"/>
              </w:rPr>
              <w:t>)</w:t>
            </w:r>
            <w:proofErr w:type="gramStart"/>
            <w:r w:rsidR="0060545F">
              <w:rPr>
                <w:lang w:val="en-US"/>
              </w:rPr>
              <w:t>,</w:t>
            </w:r>
            <w:r w:rsidR="00A27E6F">
              <w:rPr>
                <w:lang w:val="en-US"/>
              </w:rPr>
              <w:t>.</w:t>
            </w:r>
            <w:proofErr w:type="gramEnd"/>
            <w:r w:rsidR="00A27E6F">
              <w:rPr>
                <w:lang w:val="en-US"/>
              </w:rPr>
              <w:t xml:space="preserve"> My solution also included integration with</w:t>
            </w:r>
            <w:r w:rsidR="002C27C8">
              <w:rPr>
                <w:lang w:val="en-US"/>
              </w:rPr>
              <w:t xml:space="preserve"> existing enterprise systems such as engineering, back office (acc</w:t>
            </w:r>
            <w:r w:rsidR="00E8371B">
              <w:rPr>
                <w:lang w:val="en-US"/>
              </w:rPr>
              <w:t>oun</w:t>
            </w:r>
            <w:r w:rsidR="002C27C8">
              <w:rPr>
                <w:lang w:val="en-US"/>
              </w:rPr>
              <w:t>t</w:t>
            </w:r>
            <w:r w:rsidR="00B0194D">
              <w:rPr>
                <w:lang w:val="en-US"/>
              </w:rPr>
              <w:t>ing</w:t>
            </w:r>
            <w:r w:rsidR="002C27C8">
              <w:rPr>
                <w:lang w:val="en-US"/>
              </w:rPr>
              <w:t>, rev assurance, tax, data warehouse</w:t>
            </w:r>
            <w:r w:rsidR="00B0194D">
              <w:rPr>
                <w:lang w:val="en-US"/>
              </w:rPr>
              <w:t xml:space="preserve">, </w:t>
            </w:r>
            <w:r w:rsidR="00CF60F0">
              <w:rPr>
                <w:lang w:val="en-US"/>
              </w:rPr>
              <w:t>supply chain</w:t>
            </w:r>
            <w:r w:rsidR="00B0194D">
              <w:rPr>
                <w:lang w:val="en-US"/>
              </w:rPr>
              <w:t xml:space="preserve">, </w:t>
            </w:r>
            <w:r w:rsidR="00776D55">
              <w:rPr>
                <w:lang w:val="en-US"/>
              </w:rPr>
              <w:t>commissions</w:t>
            </w:r>
            <w:r w:rsidR="0072748A">
              <w:rPr>
                <w:lang w:val="en-US"/>
              </w:rPr>
              <w:t xml:space="preserve">, </w:t>
            </w:r>
            <w:proofErr w:type="gramStart"/>
            <w:r w:rsidR="0072748A">
              <w:rPr>
                <w:lang w:val="en-US"/>
              </w:rPr>
              <w:t>fraud</w:t>
            </w:r>
            <w:proofErr w:type="gramEnd"/>
            <w:r w:rsidR="002C27C8">
              <w:rPr>
                <w:lang w:val="en-US"/>
              </w:rPr>
              <w:t>)</w:t>
            </w:r>
            <w:r w:rsidR="000F480A">
              <w:rPr>
                <w:lang w:val="en-US"/>
              </w:rPr>
              <w:t>.</w:t>
            </w:r>
            <w:r w:rsidR="00095CAB">
              <w:rPr>
                <w:lang w:val="en-US"/>
              </w:rPr>
              <w:t xml:space="preserve"> </w:t>
            </w:r>
            <w:r w:rsidR="002E1DEB">
              <w:rPr>
                <w:lang w:val="en-US"/>
              </w:rPr>
              <w:t xml:space="preserve">Prepaid solution </w:t>
            </w:r>
            <w:r w:rsidR="00B03002">
              <w:rPr>
                <w:lang w:val="en-US"/>
              </w:rPr>
              <w:t xml:space="preserve">with the new technology stack successfully went live December </w:t>
            </w:r>
            <w:r w:rsidR="00610953">
              <w:rPr>
                <w:lang w:val="en-US"/>
              </w:rPr>
              <w:t>2018</w:t>
            </w:r>
            <w:r w:rsidR="001C74BC">
              <w:rPr>
                <w:lang w:val="en-US"/>
              </w:rPr>
              <w:t xml:space="preserve"> without a glitch</w:t>
            </w:r>
            <w:r w:rsidR="00453608">
              <w:rPr>
                <w:lang w:val="en-US"/>
              </w:rPr>
              <w:t>.</w:t>
            </w:r>
            <w:r w:rsidR="009D3206">
              <w:rPr>
                <w:lang w:val="en-US"/>
              </w:rPr>
              <w:t xml:space="preserve"> </w:t>
            </w:r>
            <w:r w:rsidR="001C74BC">
              <w:rPr>
                <w:lang w:val="en-US"/>
              </w:rPr>
              <w:t>2 million</w:t>
            </w:r>
            <w:r w:rsidR="00037216">
              <w:rPr>
                <w:lang w:val="en-US"/>
              </w:rPr>
              <w:t xml:space="preserve"> Magenta prepaid</w:t>
            </w:r>
            <w:r w:rsidR="001C74BC">
              <w:rPr>
                <w:lang w:val="en-US"/>
              </w:rPr>
              <w:t xml:space="preserve"> subscribers </w:t>
            </w:r>
            <w:r w:rsidR="00C80393">
              <w:rPr>
                <w:lang w:val="en-US"/>
              </w:rPr>
              <w:t>have been successfully activated and are active on the new platform</w:t>
            </w:r>
            <w:r w:rsidR="00877F95">
              <w:rPr>
                <w:lang w:val="en-US"/>
              </w:rPr>
              <w:t xml:space="preserve"> to date</w:t>
            </w:r>
            <w:r w:rsidR="001C74BC">
              <w:rPr>
                <w:lang w:val="en-US"/>
              </w:rPr>
              <w:t>.</w:t>
            </w:r>
          </w:p>
          <w:p w:rsidR="00495293" w:rsidRDefault="00495293" w:rsidP="00495293">
            <w:pPr>
              <w:pStyle w:val="Texte1"/>
              <w:ind w:left="720"/>
            </w:pPr>
            <w:r w:rsidRPr="004D77BA">
              <w:rPr>
                <w:b/>
              </w:rPr>
              <w:t>Technical Details</w:t>
            </w:r>
            <w:r>
              <w:t xml:space="preserve">: </w:t>
            </w:r>
          </w:p>
          <w:p w:rsidR="00495293" w:rsidRPr="000158DF" w:rsidRDefault="00917112" w:rsidP="00495293">
            <w:pPr>
              <w:pStyle w:val="Texte1"/>
              <w:numPr>
                <w:ilvl w:val="0"/>
                <w:numId w:val="10"/>
              </w:numPr>
              <w:rPr>
                <w:lang w:val="en-US"/>
              </w:rPr>
            </w:pPr>
            <w:r>
              <w:rPr>
                <w:lang w:val="en-US"/>
              </w:rPr>
              <w:t xml:space="preserve">Re-architected and </w:t>
            </w:r>
            <w:r w:rsidR="00495293" w:rsidRPr="000158DF">
              <w:t xml:space="preserve">Migrate several domain applications including (order domain, supply chain, payment, customer, finance </w:t>
            </w:r>
            <w:proofErr w:type="spellStart"/>
            <w:r w:rsidR="00495293" w:rsidRPr="000158DF">
              <w:t>etc</w:t>
            </w:r>
            <w:proofErr w:type="spellEnd"/>
            <w:r w:rsidR="00495293" w:rsidRPr="000158DF">
              <w:t>) to AWS (public) and PCF (private) cloud infrastructure</w:t>
            </w:r>
          </w:p>
          <w:p w:rsidR="000158DF" w:rsidRPr="000158DF" w:rsidRDefault="000158DF" w:rsidP="00495293">
            <w:pPr>
              <w:pStyle w:val="Texte1"/>
              <w:numPr>
                <w:ilvl w:val="0"/>
                <w:numId w:val="10"/>
              </w:numPr>
              <w:rPr>
                <w:lang w:val="en-US"/>
              </w:rPr>
            </w:pPr>
            <w:r>
              <w:t>Design enterprise wide micro servic</w:t>
            </w:r>
            <w:r w:rsidR="00B40DA5">
              <w:t>e, messaging, and data standards and platform. Technology stacks used for platforms includes: AWS cloud services</w:t>
            </w:r>
            <w:r w:rsidR="005B6B92">
              <w:t>/stack</w:t>
            </w:r>
            <w:r w:rsidR="00B40DA5">
              <w:t xml:space="preserve">, </w:t>
            </w:r>
            <w:proofErr w:type="spellStart"/>
            <w:r w:rsidR="00B40DA5">
              <w:rPr>
                <w:lang w:val="en-US"/>
              </w:rPr>
              <w:t>Apigee</w:t>
            </w:r>
            <w:proofErr w:type="spellEnd"/>
            <w:r w:rsidR="00B40DA5">
              <w:rPr>
                <w:lang w:val="en-US"/>
              </w:rPr>
              <w:t xml:space="preserve"> on-</w:t>
            </w:r>
            <w:proofErr w:type="spellStart"/>
            <w:r w:rsidR="00B40DA5">
              <w:rPr>
                <w:lang w:val="en-US"/>
              </w:rPr>
              <w:t>prem</w:t>
            </w:r>
            <w:proofErr w:type="spellEnd"/>
            <w:r w:rsidR="00B40DA5">
              <w:rPr>
                <w:lang w:val="en-US"/>
              </w:rPr>
              <w:t xml:space="preserve"> and SaaS (</w:t>
            </w:r>
            <w:proofErr w:type="spellStart"/>
            <w:r w:rsidR="00B40DA5">
              <w:rPr>
                <w:lang w:val="en-US"/>
              </w:rPr>
              <w:t>aws</w:t>
            </w:r>
            <w:proofErr w:type="spellEnd"/>
            <w:r w:rsidR="00B40DA5">
              <w:rPr>
                <w:lang w:val="en-US"/>
              </w:rPr>
              <w:t>)</w:t>
            </w:r>
            <w:r w:rsidR="00B40DA5">
              <w:rPr>
                <w:lang w:val="en-US"/>
              </w:rPr>
              <w:t xml:space="preserve">, </w:t>
            </w:r>
            <w:r w:rsidR="00B40DA5">
              <w:rPr>
                <w:lang w:val="en-US"/>
              </w:rPr>
              <w:t xml:space="preserve">Spring Boot, </w:t>
            </w:r>
            <w:r w:rsidR="00B40DA5">
              <w:rPr>
                <w:lang w:val="en-US"/>
              </w:rPr>
              <w:t xml:space="preserve">NoSQL </w:t>
            </w:r>
            <w:proofErr w:type="spellStart"/>
            <w:r w:rsidR="00B40DA5">
              <w:rPr>
                <w:lang w:val="en-US"/>
              </w:rPr>
              <w:t>dbs</w:t>
            </w:r>
            <w:proofErr w:type="spellEnd"/>
            <w:r w:rsidR="00B40DA5">
              <w:rPr>
                <w:lang w:val="en-US"/>
              </w:rPr>
              <w:t xml:space="preserve"> (</w:t>
            </w:r>
            <w:proofErr w:type="spellStart"/>
            <w:r w:rsidR="00B40DA5">
              <w:rPr>
                <w:lang w:val="en-US"/>
              </w:rPr>
              <w:t>redis</w:t>
            </w:r>
            <w:proofErr w:type="spellEnd"/>
            <w:r w:rsidR="00B40DA5">
              <w:rPr>
                <w:lang w:val="en-US"/>
              </w:rPr>
              <w:t xml:space="preserve">, </w:t>
            </w:r>
            <w:proofErr w:type="spellStart"/>
            <w:r w:rsidR="00B40DA5">
              <w:rPr>
                <w:lang w:val="en-US"/>
              </w:rPr>
              <w:t>gemfire</w:t>
            </w:r>
            <w:proofErr w:type="spellEnd"/>
            <w:r w:rsidR="00B40DA5">
              <w:rPr>
                <w:lang w:val="en-US"/>
              </w:rPr>
              <w:t>, C*</w:t>
            </w:r>
            <w:r w:rsidR="00B40DA5">
              <w:rPr>
                <w:lang w:val="en-US"/>
              </w:rPr>
              <w:t xml:space="preserve">), </w:t>
            </w:r>
            <w:r w:rsidR="001D0D39">
              <w:rPr>
                <w:lang w:val="en-US"/>
              </w:rPr>
              <w:t xml:space="preserve">S3, </w:t>
            </w:r>
            <w:r w:rsidR="00B40DA5">
              <w:rPr>
                <w:lang w:val="en-US"/>
              </w:rPr>
              <w:t xml:space="preserve">AWS Kubernetes, </w:t>
            </w:r>
            <w:proofErr w:type="spellStart"/>
            <w:r w:rsidR="00B40DA5">
              <w:rPr>
                <w:lang w:val="en-US"/>
              </w:rPr>
              <w:t>L</w:t>
            </w:r>
            <w:r w:rsidR="00DE2593">
              <w:rPr>
                <w:lang w:val="en-US"/>
              </w:rPr>
              <w:t>amda</w:t>
            </w:r>
            <w:proofErr w:type="spellEnd"/>
            <w:r w:rsidR="00B40DA5">
              <w:rPr>
                <w:lang w:val="en-US"/>
              </w:rPr>
              <w:t xml:space="preserve">, </w:t>
            </w:r>
            <w:r w:rsidR="00B40DA5">
              <w:rPr>
                <w:lang w:val="en-US"/>
              </w:rPr>
              <w:t>R</w:t>
            </w:r>
            <w:r w:rsidR="00B40DA5">
              <w:rPr>
                <w:lang w:val="en-US"/>
              </w:rPr>
              <w:t xml:space="preserve">abbit </w:t>
            </w:r>
            <w:proofErr w:type="spellStart"/>
            <w:r w:rsidR="00B40DA5">
              <w:rPr>
                <w:lang w:val="en-US"/>
              </w:rPr>
              <w:t>mq</w:t>
            </w:r>
            <w:proofErr w:type="spellEnd"/>
            <w:r w:rsidR="00B40DA5">
              <w:rPr>
                <w:lang w:val="en-US"/>
              </w:rPr>
              <w:t xml:space="preserve">, </w:t>
            </w:r>
            <w:proofErr w:type="spellStart"/>
            <w:r w:rsidR="00B40DA5">
              <w:rPr>
                <w:lang w:val="en-US"/>
              </w:rPr>
              <w:t>kafka</w:t>
            </w:r>
            <w:proofErr w:type="spellEnd"/>
            <w:r w:rsidR="00B40DA5">
              <w:rPr>
                <w:lang w:val="en-US"/>
              </w:rPr>
              <w:t xml:space="preserve">, </w:t>
            </w:r>
            <w:r w:rsidR="0093601E">
              <w:rPr>
                <w:lang w:val="en-US"/>
              </w:rPr>
              <w:t xml:space="preserve">Kinesis, </w:t>
            </w:r>
            <w:r w:rsidR="00B40DA5">
              <w:rPr>
                <w:lang w:val="en-US"/>
              </w:rPr>
              <w:t>golden gates</w:t>
            </w:r>
            <w:r w:rsidR="00B40DA5">
              <w:rPr>
                <w:lang w:val="en-US"/>
              </w:rPr>
              <w:t xml:space="preserve">, </w:t>
            </w:r>
          </w:p>
          <w:p w:rsidR="00EB3A75" w:rsidRPr="00315489" w:rsidRDefault="00315489" w:rsidP="00495293">
            <w:pPr>
              <w:pStyle w:val="Texte1"/>
              <w:numPr>
                <w:ilvl w:val="0"/>
                <w:numId w:val="10"/>
              </w:numPr>
              <w:rPr>
                <w:lang w:val="en-US"/>
              </w:rPr>
            </w:pPr>
            <w:r>
              <w:t>Design Ericsson stack to support T-Mobile telecom business</w:t>
            </w:r>
          </w:p>
          <w:p w:rsidR="00315489" w:rsidRDefault="00FE225F" w:rsidP="00495293">
            <w:pPr>
              <w:pStyle w:val="Texte1"/>
              <w:numPr>
                <w:ilvl w:val="0"/>
                <w:numId w:val="10"/>
              </w:numPr>
              <w:rPr>
                <w:lang w:val="en-US"/>
              </w:rPr>
            </w:pPr>
            <w:r>
              <w:rPr>
                <w:lang w:val="en-US"/>
              </w:rPr>
              <w:lastRenderedPageBreak/>
              <w:t>Re-architected and Migrated T-Mobile Sales, Care, and Self-service channels to the cloud (AWS).</w:t>
            </w:r>
          </w:p>
          <w:p w:rsidR="00170803" w:rsidRPr="0079582A" w:rsidRDefault="00170803" w:rsidP="00495293">
            <w:pPr>
              <w:pStyle w:val="Texte1"/>
              <w:numPr>
                <w:ilvl w:val="0"/>
                <w:numId w:val="10"/>
              </w:numPr>
              <w:rPr>
                <w:lang w:val="en-US"/>
              </w:rPr>
            </w:pPr>
            <w:r>
              <w:rPr>
                <w:lang w:val="en-US"/>
              </w:rPr>
              <w:t xml:space="preserve">Redesign T-Mobile back office operations including data warehouse, accounting, commissions, fraud, revenue, </w:t>
            </w:r>
            <w:r w:rsidR="004E3B1D">
              <w:rPr>
                <w:lang w:val="en-US"/>
              </w:rPr>
              <w:t xml:space="preserve">tax </w:t>
            </w:r>
            <w:r>
              <w:rPr>
                <w:lang w:val="en-US"/>
              </w:rPr>
              <w:t>etc to support new architecture</w:t>
            </w:r>
          </w:p>
          <w:p w:rsidR="004E3B1D" w:rsidRPr="004E3B1D" w:rsidRDefault="00EC4CF6" w:rsidP="00874AC1">
            <w:pPr>
              <w:pStyle w:val="Texte1"/>
              <w:numPr>
                <w:ilvl w:val="0"/>
                <w:numId w:val="6"/>
              </w:numPr>
              <w:rPr>
                <w:lang w:val="en-US"/>
              </w:rPr>
            </w:pPr>
            <w:r>
              <w:t>Led the design</w:t>
            </w:r>
            <w:r w:rsidR="000E769B">
              <w:t xml:space="preserve"> and operationalization</w:t>
            </w:r>
            <w:r>
              <w:t xml:space="preserve"> of </w:t>
            </w:r>
            <w:r w:rsidR="005979D3">
              <w:t>an enterprise wide privacy initiative, CCPA, a program that will allow T-Mobile customers request</w:t>
            </w:r>
            <w:r w:rsidR="003A48DE">
              <w:t xml:space="preserve"> to see </w:t>
            </w:r>
            <w:r w:rsidR="00441C15">
              <w:t>and/or delete</w:t>
            </w:r>
            <w:r w:rsidR="00DA28D8">
              <w:t xml:space="preserve"> (non-essential functions)</w:t>
            </w:r>
            <w:r w:rsidR="005979D3">
              <w:t xml:space="preserve"> their personal information </w:t>
            </w:r>
            <w:r w:rsidR="00441C15">
              <w:t>stored within T-Mobile and T-Mobile partner</w:t>
            </w:r>
            <w:r w:rsidR="000E769B">
              <w:t>s’</w:t>
            </w:r>
            <w:r w:rsidR="00441C15">
              <w:t xml:space="preserve"> systems</w:t>
            </w:r>
            <w:r w:rsidR="000E769B">
              <w:t xml:space="preserve"> (over 1,300 applications)</w:t>
            </w:r>
            <w:r w:rsidR="005979D3">
              <w:t xml:space="preserve">. </w:t>
            </w:r>
            <w:r w:rsidR="00AB4C56">
              <w:t xml:space="preserve">This was an entirely new capability built </w:t>
            </w:r>
            <w:r w:rsidR="007E2D7A">
              <w:t>with</w:t>
            </w:r>
            <w:r w:rsidR="00AB4C56">
              <w:t xml:space="preserve">in T-Mobile. The solution summary involved the setup of a new enterprise data </w:t>
            </w:r>
            <w:proofErr w:type="spellStart"/>
            <w:r w:rsidR="00AB4C56">
              <w:t>catalog</w:t>
            </w:r>
            <w:proofErr w:type="spellEnd"/>
            <w:r w:rsidR="00AB4C56">
              <w:t xml:space="preserve"> and policy engine containing all T-Mobile applications</w:t>
            </w:r>
            <w:r w:rsidR="00E01250">
              <w:t>’</w:t>
            </w:r>
            <w:r w:rsidR="00AB4C56">
              <w:t xml:space="preserve"> metadata, </w:t>
            </w:r>
            <w:r w:rsidR="00AB677C">
              <w:t>types of data stored,</w:t>
            </w:r>
            <w:r w:rsidR="00F16780">
              <w:t xml:space="preserve"> how data is used,</w:t>
            </w:r>
            <w:r w:rsidR="00AB677C">
              <w:t xml:space="preserve"> and delete</w:t>
            </w:r>
            <w:r w:rsidR="0026779D">
              <w:t>/</w:t>
            </w:r>
            <w:r w:rsidR="00AB677C">
              <w:t xml:space="preserve">read policies rules used to systematically identify applications that are impacted for CCPA. </w:t>
            </w:r>
            <w:r w:rsidR="0026779D">
              <w:t>I also designed n</w:t>
            </w:r>
            <w:r w:rsidR="00AB677C">
              <w:t xml:space="preserve">ew UX and </w:t>
            </w:r>
            <w:r w:rsidR="0026779D">
              <w:t>c</w:t>
            </w:r>
            <w:r w:rsidR="00AB677C">
              <w:t>apability APIs (</w:t>
            </w:r>
            <w:proofErr w:type="spellStart"/>
            <w:r w:rsidR="00AB677C">
              <w:t>Apigee</w:t>
            </w:r>
            <w:proofErr w:type="spellEnd"/>
            <w:r w:rsidR="00AB677C">
              <w:t xml:space="preserve"> proxies and Micro Services) </w:t>
            </w:r>
            <w:r w:rsidR="0026779D">
              <w:t>used</w:t>
            </w:r>
            <w:r w:rsidR="003718B7">
              <w:t xml:space="preserve"> to</w:t>
            </w:r>
            <w:r w:rsidR="00AB677C">
              <w:t xml:space="preserve"> manage customer requests </w:t>
            </w:r>
            <w:r w:rsidR="00846CD4">
              <w:t>and</w:t>
            </w:r>
            <w:r w:rsidR="00AB677C">
              <w:t xml:space="preserve"> systematically identify impacted apps</w:t>
            </w:r>
            <w:r w:rsidR="00316074">
              <w:t xml:space="preserve"> using the policy engine</w:t>
            </w:r>
            <w:r w:rsidR="00F03E90">
              <w:t xml:space="preserve">. Impacted apps were asynchronously notified to </w:t>
            </w:r>
            <w:r w:rsidR="00AB677C">
              <w:t>systematically process the delete or read requests</w:t>
            </w:r>
            <w:r w:rsidR="00F03E90">
              <w:t>. For app</w:t>
            </w:r>
            <w:r w:rsidR="00FA27BC">
              <w:t>lications</w:t>
            </w:r>
            <w:r w:rsidR="00F03E90">
              <w:t xml:space="preserve"> requiring manual processing</w:t>
            </w:r>
            <w:r w:rsidR="00F01DEF">
              <w:t xml:space="preserve"> (e.g. partner apps with no API integration)</w:t>
            </w:r>
            <w:r w:rsidR="00F03E90">
              <w:t>, I designed ticketing system workflows in PIERS which were systematically triggered to</w:t>
            </w:r>
            <w:r w:rsidR="00FA3275">
              <w:t xml:space="preserve"> notify application owners </w:t>
            </w:r>
            <w:r w:rsidR="000F767F">
              <w:t xml:space="preserve">to </w:t>
            </w:r>
            <w:r w:rsidR="00AB677C">
              <w:t>process the CCPA request manually</w:t>
            </w:r>
            <w:r w:rsidR="00D85039">
              <w:t>.</w:t>
            </w:r>
            <w:r w:rsidR="00AB677C">
              <w:t xml:space="preserve"> </w:t>
            </w:r>
            <w:r w:rsidR="007232FD">
              <w:t>Cloud infrastructure used was Azure</w:t>
            </w:r>
            <w:r w:rsidR="00AB677C">
              <w:t xml:space="preserve">  </w:t>
            </w:r>
            <w:r w:rsidR="00AB4C56">
              <w:t xml:space="preserve"> </w:t>
            </w:r>
            <w:r>
              <w:t xml:space="preserve"> </w:t>
            </w:r>
          </w:p>
          <w:p w:rsidR="00502992" w:rsidRDefault="004E3B1D" w:rsidP="004E3B1D">
            <w:pPr>
              <w:pStyle w:val="Texte1"/>
              <w:ind w:left="720"/>
              <w:rPr>
                <w:b/>
              </w:rPr>
            </w:pPr>
            <w:r w:rsidRPr="004E3B1D">
              <w:rPr>
                <w:b/>
              </w:rPr>
              <w:t xml:space="preserve">Technical Details: </w:t>
            </w:r>
            <w:r w:rsidR="00502992" w:rsidRPr="004E3B1D">
              <w:rPr>
                <w:b/>
              </w:rPr>
              <w:t xml:space="preserve"> </w:t>
            </w:r>
          </w:p>
          <w:p w:rsidR="004E3B1D" w:rsidRPr="00BD247C" w:rsidRDefault="00BD247C" w:rsidP="00BD247C">
            <w:pPr>
              <w:pStyle w:val="Texte1"/>
              <w:numPr>
                <w:ilvl w:val="0"/>
                <w:numId w:val="10"/>
              </w:numPr>
              <w:rPr>
                <w:b/>
                <w:lang w:val="en-US"/>
              </w:rPr>
            </w:pPr>
            <w:r>
              <w:t>Designed new APIs/Micro Services to accept delete/accept DSR requests and deployed in Azure Kubernetes clusters</w:t>
            </w:r>
          </w:p>
          <w:p w:rsidR="00360202" w:rsidRPr="00360202" w:rsidRDefault="00360202" w:rsidP="00BD247C">
            <w:pPr>
              <w:pStyle w:val="Texte1"/>
              <w:numPr>
                <w:ilvl w:val="0"/>
                <w:numId w:val="10"/>
              </w:numPr>
              <w:rPr>
                <w:b/>
                <w:lang w:val="en-US"/>
              </w:rPr>
            </w:pPr>
            <w:r>
              <w:t xml:space="preserve">Designed pub/sub event solution in Azure to </w:t>
            </w:r>
            <w:r w:rsidR="00A10B50">
              <w:t>process</w:t>
            </w:r>
            <w:r>
              <w:t xml:space="preserve"> accept/delete DSR request</w:t>
            </w:r>
            <w:r w:rsidR="003E4FAB">
              <w:t>s</w:t>
            </w:r>
            <w:r>
              <w:t xml:space="preserve">, query </w:t>
            </w:r>
            <w:proofErr w:type="spellStart"/>
            <w:r>
              <w:t>Collibra</w:t>
            </w:r>
            <w:proofErr w:type="spellEnd"/>
            <w:r>
              <w:t xml:space="preserve"> data </w:t>
            </w:r>
            <w:proofErr w:type="spellStart"/>
            <w:r>
              <w:t>catalog</w:t>
            </w:r>
            <w:proofErr w:type="spellEnd"/>
            <w:r>
              <w:t>/policy systems, and systematically notify domain apps</w:t>
            </w:r>
            <w:r w:rsidR="002504E7">
              <w:t xml:space="preserve"> (300+)</w:t>
            </w:r>
            <w:r>
              <w:t xml:space="preserve"> or ticketing systems to process DSR requests</w:t>
            </w:r>
          </w:p>
          <w:p w:rsidR="006603A5" w:rsidRPr="006603A5" w:rsidRDefault="006603A5" w:rsidP="00BD247C">
            <w:pPr>
              <w:pStyle w:val="Texte1"/>
              <w:numPr>
                <w:ilvl w:val="0"/>
                <w:numId w:val="10"/>
              </w:numPr>
              <w:rPr>
                <w:b/>
                <w:lang w:val="en-US"/>
              </w:rPr>
            </w:pPr>
            <w:r>
              <w:t xml:space="preserve">Design </w:t>
            </w:r>
            <w:proofErr w:type="spellStart"/>
            <w:r>
              <w:t>Collibra</w:t>
            </w:r>
            <w:proofErr w:type="spellEnd"/>
            <w:r>
              <w:t xml:space="preserve"> data </w:t>
            </w:r>
            <w:proofErr w:type="spellStart"/>
            <w:r>
              <w:t>catalog</w:t>
            </w:r>
            <w:proofErr w:type="spellEnd"/>
            <w:r>
              <w:t xml:space="preserve"> and policy engine</w:t>
            </w:r>
          </w:p>
          <w:p w:rsidR="00BD247C" w:rsidRPr="00F36D90" w:rsidRDefault="00FC72AF" w:rsidP="00BD247C">
            <w:pPr>
              <w:pStyle w:val="Texte1"/>
              <w:numPr>
                <w:ilvl w:val="0"/>
                <w:numId w:val="10"/>
              </w:numPr>
              <w:rPr>
                <w:b/>
                <w:lang w:val="en-US"/>
              </w:rPr>
            </w:pPr>
            <w:r>
              <w:t xml:space="preserve">NFRs design and implementation including security (OAuth/JWT, encryption), operational readiness, resiliency, performance, risk controls, IT General controls </w:t>
            </w:r>
            <w:r w:rsidR="003E4FAB">
              <w:t>etc.</w:t>
            </w:r>
          </w:p>
          <w:p w:rsidR="00F36D90" w:rsidRPr="004E3B1D" w:rsidRDefault="00F36D90" w:rsidP="00BD247C">
            <w:pPr>
              <w:pStyle w:val="Texte1"/>
              <w:numPr>
                <w:ilvl w:val="0"/>
                <w:numId w:val="10"/>
              </w:numPr>
              <w:rPr>
                <w:b/>
                <w:lang w:val="en-US"/>
              </w:rPr>
            </w:pPr>
            <w:proofErr w:type="spellStart"/>
            <w:r>
              <w:t>ServiceNow</w:t>
            </w:r>
            <w:proofErr w:type="spellEnd"/>
            <w:r>
              <w:t xml:space="preserve"> workflow design</w:t>
            </w:r>
            <w:r w:rsidR="0080366F">
              <w:t xml:space="preserve"> and integration with messaging layer</w:t>
            </w:r>
            <w:bookmarkStart w:id="0" w:name="_GoBack"/>
            <w:bookmarkEnd w:id="0"/>
            <w:r>
              <w:t xml:space="preserve"> for systematic orchestration of DSR requests requiring manual processing</w:t>
            </w:r>
          </w:p>
          <w:p w:rsidR="00ED15FD" w:rsidRDefault="00ED15FD" w:rsidP="00874AC1">
            <w:pPr>
              <w:pStyle w:val="Texte1"/>
              <w:numPr>
                <w:ilvl w:val="0"/>
                <w:numId w:val="6"/>
              </w:numPr>
            </w:pPr>
            <w:r>
              <w:t xml:space="preserve"> </w:t>
            </w:r>
            <w:r w:rsidR="00AB6B92">
              <w:t>Led the enterprise wide design and adoption of non-functional requirements which includes operational readiness</w:t>
            </w:r>
            <w:r w:rsidR="00E912E1">
              <w:t xml:space="preserve">, </w:t>
            </w:r>
            <w:r w:rsidR="00AB6B92">
              <w:t>resiliency, security, performance, risk controls, IT general controls</w:t>
            </w:r>
            <w:r w:rsidR="005A5510">
              <w:t xml:space="preserve">, </w:t>
            </w:r>
            <w:r w:rsidR="000B2B20">
              <w:t xml:space="preserve">and </w:t>
            </w:r>
            <w:r w:rsidR="005A5510">
              <w:t>loggin</w:t>
            </w:r>
            <w:r w:rsidR="000B2B20">
              <w:t>g</w:t>
            </w:r>
            <w:r w:rsidR="00AB6B92">
              <w:t>.</w:t>
            </w:r>
            <w:r w:rsidR="00163DC1">
              <w:t xml:space="preserve"> I worked closely with T-Mobile Security, operational readiness, performance, logging, risk controls, and IT general controls architects </w:t>
            </w:r>
            <w:r w:rsidR="00095824">
              <w:t xml:space="preserve">and leadership </w:t>
            </w:r>
            <w:r w:rsidR="00163DC1">
              <w:t xml:space="preserve">to create non-functional requirements and design for hundreds of T-Mobile applications. This exercise resulted in improved performance, resiliency, risk controls and security across the enterprise. I also helped establish a roadmap for applications that were unable to meet the </w:t>
            </w:r>
            <w:r w:rsidR="00C15F37">
              <w:t>deadline</w:t>
            </w:r>
            <w:r w:rsidR="00163DC1">
              <w:t xml:space="preserve"> for compliance.</w:t>
            </w:r>
          </w:p>
          <w:p w:rsidR="00BE1021" w:rsidRDefault="003D32F8" w:rsidP="00874AC1">
            <w:pPr>
              <w:pStyle w:val="Texte1"/>
              <w:numPr>
                <w:ilvl w:val="0"/>
                <w:numId w:val="6"/>
              </w:numPr>
            </w:pPr>
            <w:r>
              <w:t xml:space="preserve">Worked with </w:t>
            </w:r>
            <w:proofErr w:type="spellStart"/>
            <w:r>
              <w:t>devops</w:t>
            </w:r>
            <w:proofErr w:type="spellEnd"/>
            <w:r>
              <w:t xml:space="preserve"> and dev team</w:t>
            </w:r>
            <w:r w:rsidR="004A02A3">
              <w:t>s</w:t>
            </w:r>
            <w:r>
              <w:t xml:space="preserve"> in orchestrating</w:t>
            </w:r>
            <w:r w:rsidR="00825CEB">
              <w:t xml:space="preserve"> and setting up</w:t>
            </w:r>
            <w:r>
              <w:t xml:space="preserve"> the CI/CD process </w:t>
            </w:r>
            <w:r w:rsidR="001A358A">
              <w:t>during the delivery phase (build, test and deployment)</w:t>
            </w:r>
            <w:r w:rsidR="00052BBE">
              <w:t xml:space="preserve"> </w:t>
            </w:r>
            <w:r w:rsidR="00D559E2">
              <w:t>using</w:t>
            </w:r>
            <w:r w:rsidR="000A0A8B">
              <w:t xml:space="preserve"> AWS code deploy</w:t>
            </w:r>
            <w:r w:rsidR="00053599">
              <w:t>, AWS Code pipeline</w:t>
            </w:r>
            <w:r w:rsidR="00D559E2">
              <w:t xml:space="preserve"> </w:t>
            </w:r>
            <w:r w:rsidR="00453F3A">
              <w:t xml:space="preserve">and other </w:t>
            </w:r>
            <w:r w:rsidR="003A7FFC">
              <w:t>components (</w:t>
            </w:r>
            <w:r w:rsidR="000A0A8B">
              <w:t xml:space="preserve">including </w:t>
            </w:r>
            <w:proofErr w:type="spellStart"/>
            <w:r w:rsidR="003A7FFC">
              <w:t>jenkins</w:t>
            </w:r>
            <w:proofErr w:type="spellEnd"/>
            <w:r w:rsidR="003A7FFC">
              <w:t xml:space="preserve">, </w:t>
            </w:r>
            <w:r w:rsidR="00453F3A">
              <w:t>git</w:t>
            </w:r>
            <w:r w:rsidR="003A7FFC">
              <w:t xml:space="preserve"> </w:t>
            </w:r>
            <w:proofErr w:type="spellStart"/>
            <w:r w:rsidR="003A7FFC">
              <w:t>etc</w:t>
            </w:r>
            <w:proofErr w:type="spellEnd"/>
            <w:r w:rsidR="003A7FFC">
              <w:t>)</w:t>
            </w:r>
          </w:p>
          <w:p w:rsidR="000768D8" w:rsidRDefault="000768D8" w:rsidP="0032006F">
            <w:pPr>
              <w:pStyle w:val="Texte1"/>
              <w:tabs>
                <w:tab w:val="left" w:pos="1892"/>
              </w:tabs>
              <w:ind w:left="1892" w:hanging="1892"/>
              <w:rPr>
                <w:b/>
              </w:rPr>
            </w:pPr>
          </w:p>
          <w:p w:rsidR="000768D8" w:rsidRDefault="000768D8" w:rsidP="0032006F">
            <w:pPr>
              <w:pStyle w:val="Texte1"/>
              <w:tabs>
                <w:tab w:val="left" w:pos="1892"/>
              </w:tabs>
              <w:ind w:left="1892" w:hanging="1892"/>
              <w:rPr>
                <w:b/>
              </w:rPr>
            </w:pPr>
          </w:p>
          <w:p w:rsidR="0032006F" w:rsidRDefault="0032006F" w:rsidP="0032006F">
            <w:pPr>
              <w:pStyle w:val="Texte1"/>
              <w:tabs>
                <w:tab w:val="left" w:pos="1892"/>
              </w:tabs>
              <w:ind w:left="1892" w:hanging="1892"/>
              <w:rPr>
                <w:b/>
              </w:rPr>
            </w:pPr>
            <w:r>
              <w:rPr>
                <w:b/>
              </w:rPr>
              <w:t>AT&amp;T</w:t>
            </w:r>
            <w:r w:rsidR="00651C74">
              <w:rPr>
                <w:b/>
              </w:rPr>
              <w:t xml:space="preserve"> (Contract)</w:t>
            </w:r>
          </w:p>
          <w:p w:rsidR="0032006F" w:rsidRDefault="0032006F" w:rsidP="0032006F">
            <w:pPr>
              <w:pStyle w:val="Texte1"/>
              <w:rPr>
                <w:b/>
              </w:rPr>
            </w:pPr>
            <w:r>
              <w:rPr>
                <w:b/>
              </w:rPr>
              <w:t xml:space="preserve">03/2013 -  </w:t>
            </w:r>
            <w:r w:rsidR="00C7387F">
              <w:rPr>
                <w:b/>
              </w:rPr>
              <w:t>04/201</w:t>
            </w:r>
            <w:r w:rsidR="001E0E3A">
              <w:rPr>
                <w:b/>
              </w:rPr>
              <w:t>7</w:t>
            </w:r>
            <w:r>
              <w:rPr>
                <w:b/>
              </w:rPr>
              <w:t xml:space="preserve">  </w:t>
            </w:r>
            <w:r w:rsidR="00514CB8" w:rsidRPr="00514CB8">
              <w:rPr>
                <w:b/>
              </w:rPr>
              <w:t>AT&amp;T API Platform</w:t>
            </w:r>
            <w:r w:rsidR="00514CB8">
              <w:t xml:space="preserve"> </w:t>
            </w:r>
            <w:r w:rsidR="00B426BE">
              <w:rPr>
                <w:b/>
              </w:rPr>
              <w:t>E2E</w:t>
            </w:r>
            <w:r>
              <w:rPr>
                <w:b/>
              </w:rPr>
              <w:t xml:space="preserve"> Architect</w:t>
            </w:r>
          </w:p>
          <w:p w:rsidR="0032006F" w:rsidRDefault="0032006F" w:rsidP="0032006F">
            <w:pPr>
              <w:pStyle w:val="Texte1"/>
            </w:pPr>
            <w:r>
              <w:rPr>
                <w:u w:val="single"/>
              </w:rPr>
              <w:t xml:space="preserve">Project Description </w:t>
            </w:r>
            <w:r w:rsidR="00313A72">
              <w:t xml:space="preserve">– </w:t>
            </w:r>
            <w:r w:rsidR="0018023F">
              <w:t xml:space="preserve">Lead </w:t>
            </w:r>
            <w:r w:rsidR="008A101B">
              <w:t>E2E Architect for</w:t>
            </w:r>
            <w:r w:rsidR="00313A72">
              <w:t xml:space="preserve"> </w:t>
            </w:r>
            <w:r w:rsidR="00514CB8">
              <w:t xml:space="preserve">AT&amp;T API </w:t>
            </w:r>
            <w:r w:rsidR="00EF4118">
              <w:t xml:space="preserve">Cloud </w:t>
            </w:r>
            <w:r w:rsidR="00514CB8">
              <w:t>Platform</w:t>
            </w:r>
            <w:r w:rsidR="00135201">
              <w:t xml:space="preserve"> </w:t>
            </w:r>
            <w:r w:rsidR="00D31E89">
              <w:t>and</w:t>
            </w:r>
            <w:r w:rsidR="00514CB8">
              <w:t xml:space="preserve"> </w:t>
            </w:r>
            <w:r w:rsidR="00313A72">
              <w:t xml:space="preserve">APIs </w:t>
            </w:r>
            <w:r>
              <w:t>that</w:t>
            </w:r>
            <w:r w:rsidR="00CD56BA">
              <w:t xml:space="preserve"> are consumed by AT&amp;T, OEM, and 3</w:t>
            </w:r>
            <w:r w:rsidR="00CD56BA" w:rsidRPr="00CD56BA">
              <w:rPr>
                <w:vertAlign w:val="superscript"/>
              </w:rPr>
              <w:t>rd</w:t>
            </w:r>
            <w:r w:rsidR="00CD56BA">
              <w:t xml:space="preserve"> party mobile and non-mobile applications</w:t>
            </w:r>
            <w:r w:rsidR="0087022A">
              <w:t xml:space="preserve">. </w:t>
            </w:r>
            <w:r w:rsidR="00FE069D">
              <w:t xml:space="preserve">Also </w:t>
            </w:r>
            <w:r w:rsidR="00AE5D36">
              <w:t>l</w:t>
            </w:r>
            <w:r w:rsidR="0054131C">
              <w:t>e</w:t>
            </w:r>
            <w:r w:rsidR="00FE069D">
              <w:t xml:space="preserve">d </w:t>
            </w:r>
            <w:r w:rsidR="000C7612">
              <w:t>AT&amp;T API</w:t>
            </w:r>
            <w:r w:rsidR="00FE069D">
              <w:t xml:space="preserve"> Cloud</w:t>
            </w:r>
            <w:r w:rsidR="000C7612">
              <w:t xml:space="preserve"> </w:t>
            </w:r>
            <w:r w:rsidR="005517E2">
              <w:t>Platform Infrastructure</w:t>
            </w:r>
            <w:r w:rsidR="00FE069D">
              <w:t xml:space="preserve"> initiatives to improve user experience, reduce operational and development cost, improve developer retention</w:t>
            </w:r>
            <w:r w:rsidR="00881F0A">
              <w:t>, recover lost revenue</w:t>
            </w:r>
            <w:r w:rsidR="005517E2">
              <w:t>, and reduce outages</w:t>
            </w:r>
            <w:r w:rsidR="00FF5680">
              <w:t>.</w:t>
            </w:r>
            <w:r>
              <w:t xml:space="preserve"> Some of my accomplishment at </w:t>
            </w:r>
            <w:r w:rsidR="00FF5680">
              <w:t>AT&amp;T</w:t>
            </w:r>
            <w:r>
              <w:t xml:space="preserve"> include:</w:t>
            </w:r>
          </w:p>
          <w:p w:rsidR="00874AC1" w:rsidRPr="0057510B" w:rsidRDefault="001966E5" w:rsidP="00874AC1">
            <w:pPr>
              <w:pStyle w:val="Texte1"/>
              <w:numPr>
                <w:ilvl w:val="0"/>
                <w:numId w:val="6"/>
              </w:numPr>
              <w:rPr>
                <w:lang w:val="en-US"/>
              </w:rPr>
            </w:pPr>
            <w:r>
              <w:rPr>
                <w:lang w:val="en-US"/>
              </w:rPr>
              <w:t>Designed</w:t>
            </w:r>
            <w:r w:rsidR="00874AC1">
              <w:rPr>
                <w:lang w:val="en-US"/>
              </w:rPr>
              <w:t xml:space="preserve"> and delivered the following architectures which I used to lead the teams from conceptual to delivery: Cloud (AWS, </w:t>
            </w:r>
            <w:proofErr w:type="spellStart"/>
            <w:r w:rsidR="00BC7E36">
              <w:rPr>
                <w:lang w:val="en-US"/>
              </w:rPr>
              <w:t>Openstack</w:t>
            </w:r>
            <w:proofErr w:type="spellEnd"/>
            <w:r w:rsidR="00874AC1">
              <w:rPr>
                <w:lang w:val="en-US"/>
              </w:rPr>
              <w:t xml:space="preserve">), Application, Integration, Infrastructure, Security, Operational Readiness, </w:t>
            </w:r>
            <w:r w:rsidR="00E731D4">
              <w:rPr>
                <w:lang w:val="en-US"/>
              </w:rPr>
              <w:t>Compliance, Deployment</w:t>
            </w:r>
            <w:r w:rsidR="00874AC1">
              <w:rPr>
                <w:lang w:val="en-US"/>
              </w:rPr>
              <w:t xml:space="preserve">. </w:t>
            </w:r>
          </w:p>
          <w:p w:rsidR="00776D0C" w:rsidRDefault="009C05DE" w:rsidP="00874AC1">
            <w:pPr>
              <w:pStyle w:val="Texte1"/>
              <w:numPr>
                <w:ilvl w:val="0"/>
                <w:numId w:val="6"/>
              </w:numPr>
            </w:pPr>
            <w:r>
              <w:lastRenderedPageBreak/>
              <w:t xml:space="preserve">Lead </w:t>
            </w:r>
            <w:r w:rsidR="003910C6">
              <w:t xml:space="preserve">E2E Architect </w:t>
            </w:r>
            <w:r w:rsidR="00727BB4">
              <w:t xml:space="preserve">on an infrastructure initiative to </w:t>
            </w:r>
            <w:r w:rsidR="003910C6">
              <w:t>build out of</w:t>
            </w:r>
            <w:r w:rsidR="00776D0C">
              <w:t xml:space="preserve"> </w:t>
            </w:r>
            <w:r w:rsidR="003910C6">
              <w:t xml:space="preserve">new </w:t>
            </w:r>
            <w:proofErr w:type="gramStart"/>
            <w:r w:rsidR="00514CB8">
              <w:t xml:space="preserve">AT&amp;T API </w:t>
            </w:r>
            <w:r w:rsidR="00FC38B6">
              <w:t xml:space="preserve">Cloud </w:t>
            </w:r>
            <w:r w:rsidR="00AC27BE">
              <w:t xml:space="preserve">Platform </w:t>
            </w:r>
            <w:r w:rsidR="00776D0C">
              <w:t xml:space="preserve">Data </w:t>
            </w:r>
            <w:proofErr w:type="spellStart"/>
            <w:r w:rsidR="00776D0C">
              <w:t>Centers</w:t>
            </w:r>
            <w:proofErr w:type="spellEnd"/>
            <w:proofErr w:type="gramEnd"/>
            <w:r w:rsidR="00776D0C">
              <w:t xml:space="preserve"> using </w:t>
            </w:r>
            <w:proofErr w:type="spellStart"/>
            <w:r w:rsidR="00776D0C">
              <w:t>Openstack</w:t>
            </w:r>
            <w:proofErr w:type="spellEnd"/>
            <w:r w:rsidR="003910C6">
              <w:t xml:space="preserve"> cloud infras</w:t>
            </w:r>
            <w:r w:rsidR="00307CBF">
              <w:t>truct</w:t>
            </w:r>
            <w:r w:rsidR="003910C6">
              <w:t>ure</w:t>
            </w:r>
            <w:r w:rsidR="00776D0C">
              <w:t xml:space="preserve">. </w:t>
            </w:r>
            <w:r w:rsidR="00D07572">
              <w:t>Project also involved</w:t>
            </w:r>
            <w:r w:rsidR="00776D0C">
              <w:t xml:space="preserve"> upgrading the Open Stack versions, VM profiles and network infrastructure across existing Data </w:t>
            </w:r>
            <w:proofErr w:type="spellStart"/>
            <w:r w:rsidR="00776D0C">
              <w:t>Centers</w:t>
            </w:r>
            <w:proofErr w:type="spellEnd"/>
            <w:r w:rsidR="00776D0C">
              <w:t xml:space="preserve">. My role as the </w:t>
            </w:r>
            <w:r w:rsidR="006D78EA">
              <w:t xml:space="preserve">Product Owner and </w:t>
            </w:r>
            <w:r w:rsidR="00776D0C">
              <w:t>Lead Architect included leading the analysis</w:t>
            </w:r>
            <w:r w:rsidR="006D78EA">
              <w:t xml:space="preserve"> (including financial analysis &amp; ROI),</w:t>
            </w:r>
            <w:r w:rsidR="00776D0C">
              <w:t xml:space="preserve"> </w:t>
            </w:r>
            <w:proofErr w:type="spellStart"/>
            <w:r w:rsidR="00776D0C">
              <w:t>solutioning</w:t>
            </w:r>
            <w:proofErr w:type="spellEnd"/>
            <w:r w:rsidR="00776D0C">
              <w:t>, and deployment of the platform solution, and migration</w:t>
            </w:r>
          </w:p>
          <w:p w:rsidR="0002396D" w:rsidRDefault="00C47864" w:rsidP="00874AC1">
            <w:pPr>
              <w:pStyle w:val="Texte1"/>
              <w:numPr>
                <w:ilvl w:val="0"/>
                <w:numId w:val="6"/>
              </w:numPr>
            </w:pPr>
            <w:r>
              <w:t xml:space="preserve">Lead </w:t>
            </w:r>
            <w:r w:rsidR="004A1A12">
              <w:t>E2E Architect on</w:t>
            </w:r>
            <w:r w:rsidR="0002396D">
              <w:t xml:space="preserve"> </w:t>
            </w:r>
            <w:r w:rsidR="004A1A12">
              <w:t>an</w:t>
            </w:r>
            <w:r w:rsidR="000214F8">
              <w:t xml:space="preserve"> infrastructure</w:t>
            </w:r>
            <w:r w:rsidR="0002396D">
              <w:t xml:space="preserve"> </w:t>
            </w:r>
            <w:r w:rsidR="00E2552B">
              <w:t xml:space="preserve">initiative to </w:t>
            </w:r>
            <w:r w:rsidR="00F525B1">
              <w:t xml:space="preserve">enable </w:t>
            </w:r>
            <w:r w:rsidR="00AC27BE">
              <w:t>AT&amp;T</w:t>
            </w:r>
            <w:r w:rsidR="0002396D">
              <w:t xml:space="preserve"> </w:t>
            </w:r>
            <w:r w:rsidR="00E2552B">
              <w:t xml:space="preserve">API </w:t>
            </w:r>
            <w:r w:rsidR="0002396D">
              <w:t xml:space="preserve">Cloud platform </w:t>
            </w:r>
            <w:r w:rsidR="00F525B1">
              <w:t>to be</w:t>
            </w:r>
            <w:r w:rsidR="0002396D">
              <w:t xml:space="preserve"> Active-Active</w:t>
            </w:r>
            <w:r w:rsidR="00F55567">
              <w:t>. My role</w:t>
            </w:r>
            <w:r w:rsidR="00866288">
              <w:t xml:space="preserve"> as the L</w:t>
            </w:r>
            <w:r w:rsidR="00D147EB">
              <w:t xml:space="preserve">ead Architect </w:t>
            </w:r>
            <w:r w:rsidR="00F55567">
              <w:t xml:space="preserve">included leading the analysis, </w:t>
            </w:r>
            <w:proofErr w:type="spellStart"/>
            <w:r w:rsidR="00F55567">
              <w:t>solutioning</w:t>
            </w:r>
            <w:proofErr w:type="spellEnd"/>
            <w:r w:rsidR="00F55567">
              <w:t>, and deployment</w:t>
            </w:r>
            <w:r w:rsidR="008E5123">
              <w:t xml:space="preserve"> of the </w:t>
            </w:r>
            <w:r w:rsidR="00D147EB">
              <w:t xml:space="preserve">platform </w:t>
            </w:r>
            <w:r w:rsidR="008E5123">
              <w:t>solution.</w:t>
            </w:r>
          </w:p>
          <w:p w:rsidR="00E2552B" w:rsidRDefault="005A6F78" w:rsidP="00874AC1">
            <w:pPr>
              <w:pStyle w:val="Texte1"/>
              <w:numPr>
                <w:ilvl w:val="0"/>
                <w:numId w:val="6"/>
              </w:numPr>
            </w:pPr>
            <w:r>
              <w:t xml:space="preserve">Lead </w:t>
            </w:r>
            <w:r w:rsidR="0060195E">
              <w:t xml:space="preserve">E2E Architect on a platform initiative </w:t>
            </w:r>
            <w:r w:rsidR="00180EC3">
              <w:t>to build Resiliency across AT&amp;T APIs and Applications in the</w:t>
            </w:r>
            <w:r w:rsidR="00E2552B">
              <w:t xml:space="preserve"> </w:t>
            </w:r>
            <w:r w:rsidR="00180EC3">
              <w:t xml:space="preserve">AT&amp;T </w:t>
            </w:r>
            <w:r w:rsidR="00E2552B">
              <w:t>API Cloud Platform</w:t>
            </w:r>
            <w:r w:rsidR="007C69C4">
              <w:t>.</w:t>
            </w:r>
            <w:r w:rsidR="0042151F">
              <w:t xml:space="preserve"> This included design, installation and deployment of an enterprise data layer accessible to the AT&amp;T API Platform as a cache. It also included</w:t>
            </w:r>
            <w:r w:rsidR="000A58CC">
              <w:t xml:space="preserve"> enhancing the </w:t>
            </w:r>
            <w:r w:rsidR="00D35A89">
              <w:t xml:space="preserve">AT&amp;T </w:t>
            </w:r>
            <w:r w:rsidR="000A58CC">
              <w:t>APIs to use</w:t>
            </w:r>
            <w:r w:rsidR="0042151F">
              <w:t xml:space="preserve"> smart load distribution technologies </w:t>
            </w:r>
            <w:r w:rsidR="00D35A89">
              <w:t xml:space="preserve">so that they are </w:t>
            </w:r>
            <w:r w:rsidR="0042151F">
              <w:t>resilient to outages on the enablers (downstream).</w:t>
            </w:r>
            <w:r w:rsidR="007C69C4">
              <w:t xml:space="preserve"> </w:t>
            </w:r>
            <w:r w:rsidR="00DD733E">
              <w:t>My role</w:t>
            </w:r>
            <w:r w:rsidR="009B553A">
              <w:t xml:space="preserve"> as the </w:t>
            </w:r>
            <w:r w:rsidR="00BD7647">
              <w:t xml:space="preserve">Product Owner and </w:t>
            </w:r>
            <w:r w:rsidR="009B553A">
              <w:t>L</w:t>
            </w:r>
            <w:r w:rsidR="00DD733E">
              <w:t xml:space="preserve">ead Architect </w:t>
            </w:r>
            <w:r w:rsidR="001B252A">
              <w:t>includes</w:t>
            </w:r>
            <w:r w:rsidR="007C69C4">
              <w:t xml:space="preserve"> leading the analysis</w:t>
            </w:r>
            <w:r w:rsidR="00C014DC">
              <w:t xml:space="preserve"> (including financial analysis &amp; ROI)</w:t>
            </w:r>
            <w:r w:rsidR="007C69C4">
              <w:t xml:space="preserve">, </w:t>
            </w:r>
            <w:proofErr w:type="spellStart"/>
            <w:r w:rsidR="007C69C4">
              <w:t>solutioning</w:t>
            </w:r>
            <w:proofErr w:type="spellEnd"/>
            <w:r w:rsidR="007C69C4">
              <w:t>, and deployment</w:t>
            </w:r>
            <w:r w:rsidR="00E061ED">
              <w:t xml:space="preserve"> of </w:t>
            </w:r>
            <w:r w:rsidR="006C7164">
              <w:t>p</w:t>
            </w:r>
            <w:r w:rsidR="00BF2CBA">
              <w:t>l</w:t>
            </w:r>
            <w:r w:rsidR="006C7164">
              <w:t xml:space="preserve">atform </w:t>
            </w:r>
            <w:r w:rsidR="00E061ED">
              <w:t xml:space="preserve">solution. </w:t>
            </w:r>
            <w:r w:rsidR="00B03916">
              <w:t>Software used include Hado</w:t>
            </w:r>
            <w:r w:rsidR="00D26558">
              <w:t>op, Solace, Golden gate</w:t>
            </w:r>
            <w:r w:rsidR="008B4F07">
              <w:t xml:space="preserve">, </w:t>
            </w:r>
          </w:p>
          <w:p w:rsidR="00E2552B" w:rsidRDefault="00CF03B1" w:rsidP="00874AC1">
            <w:pPr>
              <w:pStyle w:val="Texte1"/>
              <w:numPr>
                <w:ilvl w:val="0"/>
                <w:numId w:val="6"/>
              </w:numPr>
            </w:pPr>
            <w:r>
              <w:t xml:space="preserve">Lead </w:t>
            </w:r>
            <w:r w:rsidR="00F01599">
              <w:t xml:space="preserve">E2E Architect on an infrastructure </w:t>
            </w:r>
            <w:r w:rsidR="00E2552B">
              <w:t xml:space="preserve">initiative to migrate </w:t>
            </w:r>
            <w:r w:rsidR="00C02B83">
              <w:t>AT&amp;T</w:t>
            </w:r>
            <w:r w:rsidR="00E2552B">
              <w:t xml:space="preserve"> </w:t>
            </w:r>
            <w:r w:rsidR="00655634">
              <w:t xml:space="preserve">API </w:t>
            </w:r>
            <w:r w:rsidR="00E2552B">
              <w:t>Cloud</w:t>
            </w:r>
            <w:r w:rsidR="00655634">
              <w:t xml:space="preserve"> Platform to the AT&amp;T Integrated Cloud Platform</w:t>
            </w:r>
            <w:r w:rsidR="0040535B">
              <w:t xml:space="preserve">. </w:t>
            </w:r>
            <w:r w:rsidR="005147A3">
              <w:t>My role</w:t>
            </w:r>
            <w:r w:rsidR="00F370E9">
              <w:t xml:space="preserve"> as the L</w:t>
            </w:r>
            <w:r w:rsidR="005147A3">
              <w:t>ead Architect</w:t>
            </w:r>
            <w:r w:rsidR="00397A6D">
              <w:t xml:space="preserve"> and Product Owner</w:t>
            </w:r>
            <w:r w:rsidR="005147A3">
              <w:t xml:space="preserve"> </w:t>
            </w:r>
            <w:r w:rsidR="0040535B">
              <w:t>include</w:t>
            </w:r>
            <w:r w:rsidR="005D7952">
              <w:t>s</w:t>
            </w:r>
            <w:r w:rsidR="0040535B">
              <w:t xml:space="preserve"> leading the analysis, </w:t>
            </w:r>
            <w:proofErr w:type="spellStart"/>
            <w:r w:rsidR="0040535B">
              <w:t>solutioning</w:t>
            </w:r>
            <w:proofErr w:type="spellEnd"/>
            <w:r w:rsidR="0040535B">
              <w:t>, and deployment of the solution.</w:t>
            </w:r>
          </w:p>
          <w:p w:rsidR="00D27FFD" w:rsidRDefault="009D71F4" w:rsidP="00874AC1">
            <w:pPr>
              <w:pStyle w:val="Texte1"/>
              <w:numPr>
                <w:ilvl w:val="0"/>
                <w:numId w:val="6"/>
              </w:numPr>
            </w:pPr>
            <w:r>
              <w:t xml:space="preserve">Lead </w:t>
            </w:r>
            <w:r w:rsidR="000407B9">
              <w:t xml:space="preserve">E2E Architect on an initiative </w:t>
            </w:r>
            <w:r>
              <w:t>upgrade</w:t>
            </w:r>
            <w:r w:rsidR="00D27FFD">
              <w:t xml:space="preserve"> AT&amp;T API Platform </w:t>
            </w:r>
            <w:r w:rsidR="00993F39">
              <w:t>on</w:t>
            </w:r>
            <w:r w:rsidR="00456E6A">
              <w:t xml:space="preserve"> </w:t>
            </w:r>
            <w:proofErr w:type="spellStart"/>
            <w:r w:rsidR="00456E6A">
              <w:t>Apigee</w:t>
            </w:r>
            <w:proofErr w:type="spellEnd"/>
            <w:r w:rsidR="00456E6A">
              <w:t xml:space="preserve"> Edge,</w:t>
            </w:r>
            <w:r w:rsidR="00D27FFD">
              <w:t xml:space="preserve"> </w:t>
            </w:r>
            <w:proofErr w:type="spellStart"/>
            <w:r w:rsidR="00D27FFD">
              <w:t>Apigee</w:t>
            </w:r>
            <w:proofErr w:type="spellEnd"/>
            <w:r w:rsidR="00D27FFD">
              <w:t xml:space="preserve"> OAuth, </w:t>
            </w:r>
            <w:proofErr w:type="spellStart"/>
            <w:r w:rsidR="00D27FFD">
              <w:t>Apigee</w:t>
            </w:r>
            <w:proofErr w:type="spellEnd"/>
            <w:r w:rsidR="00D27FFD">
              <w:t xml:space="preserve"> BaaS, and </w:t>
            </w:r>
            <w:proofErr w:type="spellStart"/>
            <w:r w:rsidR="00D27FFD">
              <w:t>Apigee</w:t>
            </w:r>
            <w:proofErr w:type="spellEnd"/>
            <w:r w:rsidR="00D27FFD">
              <w:t xml:space="preserve"> Developer Portal</w:t>
            </w:r>
            <w:r w:rsidR="00456E6A">
              <w:t xml:space="preserve">. </w:t>
            </w:r>
          </w:p>
          <w:p w:rsidR="004F3DE7" w:rsidRDefault="005F2259" w:rsidP="00874AC1">
            <w:pPr>
              <w:pStyle w:val="Texte1"/>
              <w:numPr>
                <w:ilvl w:val="0"/>
                <w:numId w:val="6"/>
              </w:numPr>
            </w:pPr>
            <w:r>
              <w:t xml:space="preserve">Lead E2E Architect on an initiative </w:t>
            </w:r>
            <w:r w:rsidR="006F0BB9">
              <w:t>on an</w:t>
            </w:r>
            <w:r w:rsidR="004F3DE7">
              <w:t xml:space="preserve"> AT&amp;T </w:t>
            </w:r>
            <w:proofErr w:type="spellStart"/>
            <w:r w:rsidR="004F3DE7">
              <w:t>IoT</w:t>
            </w:r>
            <w:proofErr w:type="spellEnd"/>
            <w:r w:rsidR="004F3DE7">
              <w:t xml:space="preserve"> initiative</w:t>
            </w:r>
            <w:r w:rsidR="009F5705">
              <w:t xml:space="preserve">. </w:t>
            </w:r>
            <w:r w:rsidR="00733ADD">
              <w:t xml:space="preserve">Solution </w:t>
            </w:r>
            <w:r w:rsidR="0069369A">
              <w:t xml:space="preserve">also </w:t>
            </w:r>
            <w:r w:rsidR="004F3DE7">
              <w:t>allowed the auto exposure of APIs</w:t>
            </w:r>
          </w:p>
          <w:p w:rsidR="0011386E" w:rsidRDefault="00566491" w:rsidP="00874AC1">
            <w:pPr>
              <w:pStyle w:val="Texte1"/>
              <w:numPr>
                <w:ilvl w:val="0"/>
                <w:numId w:val="6"/>
              </w:numPr>
            </w:pPr>
            <w:r>
              <w:t xml:space="preserve">Lead E2E Architect on an </w:t>
            </w:r>
            <w:r w:rsidR="007D3CB1">
              <w:t>initiative</w:t>
            </w:r>
            <w:r>
              <w:t xml:space="preserve"> </w:t>
            </w:r>
            <w:r w:rsidR="000B0F9C">
              <w:t>to d</w:t>
            </w:r>
            <w:r w:rsidR="0011386E">
              <w:t>esign AT&amp;T</w:t>
            </w:r>
            <w:r w:rsidR="00750F30">
              <w:t xml:space="preserve"> APIs including</w:t>
            </w:r>
            <w:r w:rsidR="00BD3CBC">
              <w:t xml:space="preserve"> Voice</w:t>
            </w:r>
            <w:r w:rsidR="0011386E">
              <w:t xml:space="preserve"> Biometrics</w:t>
            </w:r>
            <w:r w:rsidR="008A3D53">
              <w:t xml:space="preserve">, </w:t>
            </w:r>
            <w:r w:rsidR="002C38A9">
              <w:t xml:space="preserve">Photo Sharing, </w:t>
            </w:r>
            <w:r w:rsidR="007507CC">
              <w:t>SMS/MMS</w:t>
            </w:r>
            <w:r w:rsidR="0011386E">
              <w:t xml:space="preserve"> APIs to be consumed by Business Partners</w:t>
            </w:r>
            <w:r w:rsidR="00C02B83">
              <w:t xml:space="preserve"> (including OEM partners)</w:t>
            </w:r>
            <w:r w:rsidR="00E10680">
              <w:t xml:space="preserve"> and 3</w:t>
            </w:r>
            <w:r w:rsidR="00E10680" w:rsidRPr="00E10680">
              <w:rPr>
                <w:vertAlign w:val="superscript"/>
              </w:rPr>
              <w:t>rd</w:t>
            </w:r>
            <w:r w:rsidR="00E10680">
              <w:t xml:space="preserve"> party developers</w:t>
            </w:r>
            <w:r w:rsidR="002800DB">
              <w:t xml:space="preserve">. API Platform used was </w:t>
            </w:r>
            <w:proofErr w:type="spellStart"/>
            <w:r w:rsidR="002800DB">
              <w:t>Apigee</w:t>
            </w:r>
            <w:proofErr w:type="spellEnd"/>
            <w:r w:rsidR="0011386E">
              <w:t xml:space="preserve"> </w:t>
            </w:r>
          </w:p>
          <w:p w:rsidR="00C04BFF" w:rsidRDefault="00C04BFF" w:rsidP="00874AC1">
            <w:pPr>
              <w:pStyle w:val="Texte1"/>
              <w:numPr>
                <w:ilvl w:val="0"/>
                <w:numId w:val="6"/>
              </w:numPr>
            </w:pPr>
            <w:r>
              <w:t xml:space="preserve">Worked with leadership and other Architects on AT&amp;T Target State Architecture </w:t>
            </w:r>
          </w:p>
          <w:p w:rsidR="00C04BFF" w:rsidRDefault="00C04BFF" w:rsidP="00874AC1">
            <w:pPr>
              <w:pStyle w:val="Texte1"/>
              <w:numPr>
                <w:ilvl w:val="0"/>
                <w:numId w:val="6"/>
              </w:numPr>
            </w:pPr>
            <w:r>
              <w:t>Member of the AT&amp;T API</w:t>
            </w:r>
            <w:r w:rsidR="00F4776D">
              <w:t xml:space="preserve"> Cloud</w:t>
            </w:r>
            <w:r>
              <w:t xml:space="preserve"> Platform Architecture Review Board</w:t>
            </w:r>
          </w:p>
          <w:p w:rsidR="0032006F" w:rsidRDefault="0087022A" w:rsidP="00874AC1">
            <w:pPr>
              <w:pStyle w:val="Texte1"/>
              <w:numPr>
                <w:ilvl w:val="0"/>
                <w:numId w:val="6"/>
              </w:numPr>
            </w:pPr>
            <w:r>
              <w:t xml:space="preserve">Collaborated with other </w:t>
            </w:r>
            <w:r w:rsidR="0079731D">
              <w:t>AT&amp;T API Cloud Platform Enterprise</w:t>
            </w:r>
            <w:r>
              <w:t xml:space="preserve"> Architects, </w:t>
            </w:r>
            <w:r w:rsidR="00013EE5">
              <w:t xml:space="preserve">Operations, </w:t>
            </w:r>
            <w:r>
              <w:t xml:space="preserve">CSO, </w:t>
            </w:r>
            <w:proofErr w:type="spellStart"/>
            <w:r>
              <w:t>BlackFlag</w:t>
            </w:r>
            <w:proofErr w:type="spellEnd"/>
            <w:r>
              <w:t xml:space="preserve"> SDK teams, API stakeholders</w:t>
            </w:r>
            <w:r w:rsidR="00A57627">
              <w:t>, and leadership</w:t>
            </w:r>
            <w:r>
              <w:t xml:space="preserve"> on API and Platform initiatives.</w:t>
            </w:r>
          </w:p>
          <w:p w:rsidR="00BE1021" w:rsidRDefault="00042476" w:rsidP="00874AC1">
            <w:pPr>
              <w:pStyle w:val="Texte1"/>
              <w:numPr>
                <w:ilvl w:val="0"/>
                <w:numId w:val="6"/>
              </w:numPr>
            </w:pPr>
            <w:r>
              <w:t xml:space="preserve">As part of the </w:t>
            </w:r>
            <w:r w:rsidR="004A0891">
              <w:t xml:space="preserve">AT&amp;T </w:t>
            </w:r>
            <w:r>
              <w:t xml:space="preserve">API and Cloud Platform </w:t>
            </w:r>
            <w:r w:rsidR="0055785E">
              <w:t xml:space="preserve">design and </w:t>
            </w:r>
            <w:r>
              <w:t>build-out</w:t>
            </w:r>
            <w:r w:rsidR="0055785E">
              <w:t xml:space="preserve"> which</w:t>
            </w:r>
            <w:r w:rsidR="004A0891">
              <w:t xml:space="preserve"> I led</w:t>
            </w:r>
            <w:r w:rsidR="0055785E">
              <w:t xml:space="preserve"> as described above</w:t>
            </w:r>
            <w:r>
              <w:t xml:space="preserve">, I </w:t>
            </w:r>
            <w:r w:rsidR="00250A52">
              <w:t xml:space="preserve">designed and </w:t>
            </w:r>
            <w:r>
              <w:t>d</w:t>
            </w:r>
            <w:r w:rsidR="00BE1021">
              <w:t xml:space="preserve">eveloped </w:t>
            </w:r>
            <w:r w:rsidR="005A5146">
              <w:t xml:space="preserve">the </w:t>
            </w:r>
            <w:r w:rsidR="00BE1021">
              <w:t xml:space="preserve">CI/CD </w:t>
            </w:r>
            <w:r>
              <w:t>process to automate and harmonize</w:t>
            </w:r>
            <w:r w:rsidR="0087103F">
              <w:t xml:space="preserve"> (including creating consistency)</w:t>
            </w:r>
            <w:r>
              <w:t xml:space="preserve"> the build and deployment process</w:t>
            </w:r>
            <w:r w:rsidR="00497F8B">
              <w:t xml:space="preserve"> </w:t>
            </w:r>
            <w:r>
              <w:t>across the various environments (</w:t>
            </w:r>
            <w:proofErr w:type="spellStart"/>
            <w:r>
              <w:t>nonprod</w:t>
            </w:r>
            <w:proofErr w:type="spellEnd"/>
            <w:r>
              <w:t xml:space="preserve"> and prod)</w:t>
            </w:r>
            <w:r w:rsidR="00250A52">
              <w:t xml:space="preserve">. </w:t>
            </w:r>
            <w:r w:rsidR="00612C63">
              <w:t>Some t</w:t>
            </w:r>
            <w:r w:rsidR="00497F8B">
              <w:t>ools used</w:t>
            </w:r>
            <w:r w:rsidR="0047006F">
              <w:t xml:space="preserve"> include</w:t>
            </w:r>
            <w:r w:rsidR="003F6137">
              <w:t xml:space="preserve"> Jenkins, git, maven, chef</w:t>
            </w:r>
            <w:r w:rsidR="00497F8B">
              <w:t xml:space="preserve">. </w:t>
            </w:r>
          </w:p>
          <w:p w:rsidR="00B26CD9" w:rsidRDefault="00B26CD9" w:rsidP="00B26CD9">
            <w:pPr>
              <w:pStyle w:val="Texte1"/>
              <w:ind w:left="720"/>
            </w:pPr>
          </w:p>
          <w:p w:rsidR="00B26CD9" w:rsidRDefault="00B26CD9" w:rsidP="00B26CD9">
            <w:pPr>
              <w:pStyle w:val="Texte1"/>
              <w:tabs>
                <w:tab w:val="left" w:pos="1892"/>
              </w:tabs>
              <w:ind w:left="1892" w:hanging="1892"/>
              <w:rPr>
                <w:b/>
              </w:rPr>
            </w:pPr>
            <w:proofErr w:type="spellStart"/>
            <w:r>
              <w:rPr>
                <w:b/>
              </w:rPr>
              <w:t>LiveMD</w:t>
            </w:r>
            <w:proofErr w:type="spellEnd"/>
            <w:r>
              <w:rPr>
                <w:b/>
              </w:rPr>
              <w:t xml:space="preserve"> </w:t>
            </w:r>
            <w:proofErr w:type="spellStart"/>
            <w:r>
              <w:rPr>
                <w:b/>
              </w:rPr>
              <w:t>Inc</w:t>
            </w:r>
            <w:proofErr w:type="spellEnd"/>
            <w:r>
              <w:rPr>
                <w:b/>
              </w:rPr>
              <w:t xml:space="preserve"> </w:t>
            </w:r>
          </w:p>
          <w:p w:rsidR="00B26CD9" w:rsidRDefault="00B26CD9" w:rsidP="00B26CD9">
            <w:pPr>
              <w:pStyle w:val="Texte1"/>
              <w:rPr>
                <w:b/>
              </w:rPr>
            </w:pPr>
            <w:r>
              <w:rPr>
                <w:b/>
              </w:rPr>
              <w:t>01/201</w:t>
            </w:r>
            <w:r w:rsidR="0051715E">
              <w:rPr>
                <w:b/>
              </w:rPr>
              <w:t>5</w:t>
            </w:r>
            <w:r>
              <w:rPr>
                <w:b/>
              </w:rPr>
              <w:t xml:space="preserve"> – </w:t>
            </w:r>
            <w:r w:rsidR="0051715E">
              <w:rPr>
                <w:b/>
              </w:rPr>
              <w:t>02/20</w:t>
            </w:r>
            <w:r w:rsidR="009422A3">
              <w:rPr>
                <w:b/>
              </w:rPr>
              <w:t>20</w:t>
            </w:r>
            <w:r w:rsidR="0051715E">
              <w:rPr>
                <w:b/>
              </w:rPr>
              <w:t xml:space="preserve"> </w:t>
            </w:r>
            <w:r>
              <w:rPr>
                <w:b/>
              </w:rPr>
              <w:t>Enterprise Architect/Founder</w:t>
            </w:r>
          </w:p>
          <w:p w:rsidR="00B26CD9" w:rsidRDefault="00B26CD9" w:rsidP="00B26CD9">
            <w:pPr>
              <w:pStyle w:val="Texte1"/>
            </w:pPr>
            <w:r>
              <w:rPr>
                <w:u w:val="single"/>
              </w:rPr>
              <w:t>Project </w:t>
            </w:r>
            <w:r w:rsidR="003228E5">
              <w:rPr>
                <w:u w:val="single"/>
              </w:rPr>
              <w:t xml:space="preserve">Description </w:t>
            </w:r>
            <w:r w:rsidR="003228E5">
              <w:t>-</w:t>
            </w:r>
            <w:r>
              <w:t xml:space="preserve"> Design</w:t>
            </w:r>
            <w:r w:rsidR="003228E5">
              <w:t>ed</w:t>
            </w:r>
            <w:r>
              <w:t xml:space="preserve"> and </w:t>
            </w:r>
            <w:r w:rsidR="00351510">
              <w:t>Developed</w:t>
            </w:r>
            <w:r>
              <w:t xml:space="preserve"> a Cloud based platform that allows patients from around the world </w:t>
            </w:r>
            <w:r w:rsidR="00B64943">
              <w:t xml:space="preserve">to </w:t>
            </w:r>
            <w:r>
              <w:t>consult with medical professionals by video, phone and text</w:t>
            </w:r>
            <w:r w:rsidR="003228E5">
              <w:t xml:space="preserve"> using mobile devices</w:t>
            </w:r>
            <w:r>
              <w:t xml:space="preserve">. Technologies used include: </w:t>
            </w:r>
            <w:r w:rsidR="00E0024F">
              <w:t xml:space="preserve">J2EE, </w:t>
            </w:r>
            <w:r>
              <w:t>Google Cloud Platform</w:t>
            </w:r>
            <w:r w:rsidR="00743F3A">
              <w:t xml:space="preserve"> (GCP)</w:t>
            </w:r>
            <w:r>
              <w:t>, Spring,</w:t>
            </w:r>
            <w:r w:rsidR="001C0615">
              <w:t xml:space="preserve"> </w:t>
            </w:r>
            <w:proofErr w:type="gramStart"/>
            <w:r w:rsidR="001C0615">
              <w:t>Spring  Boot</w:t>
            </w:r>
            <w:proofErr w:type="gramEnd"/>
            <w:r w:rsidR="001C0615">
              <w:t>,</w:t>
            </w:r>
            <w:r w:rsidR="00BE1646">
              <w:t xml:space="preserve"> Micro Servic</w:t>
            </w:r>
            <w:r w:rsidR="009A4CC1">
              <w:t>e</w:t>
            </w:r>
            <w:r w:rsidR="00BE1646">
              <w:t>s,</w:t>
            </w:r>
            <w:r>
              <w:t xml:space="preserve"> Kubernetes</w:t>
            </w:r>
            <w:r w:rsidR="002C0992">
              <w:t xml:space="preserve"> container/cluster</w:t>
            </w:r>
            <w:r>
              <w:t>,</w:t>
            </w:r>
            <w:r w:rsidR="003D79DD">
              <w:t xml:space="preserve"> Docker container,</w:t>
            </w:r>
            <w:r>
              <w:t xml:space="preserve"> Apache Camel, </w:t>
            </w:r>
            <w:proofErr w:type="spellStart"/>
            <w:r>
              <w:t>RabbitMQ</w:t>
            </w:r>
            <w:proofErr w:type="spellEnd"/>
            <w:r>
              <w:t xml:space="preserve">, Cassandra, JBOSS, </w:t>
            </w:r>
            <w:proofErr w:type="spellStart"/>
            <w:r>
              <w:t>WebRTC</w:t>
            </w:r>
            <w:proofErr w:type="spellEnd"/>
            <w:r w:rsidR="00351510">
              <w:t>, HTML5</w:t>
            </w:r>
            <w:r w:rsidR="00E0024F">
              <w:t xml:space="preserve">. On this initiative, I built out the </w:t>
            </w:r>
            <w:r w:rsidR="002C0992">
              <w:t xml:space="preserve">entire </w:t>
            </w:r>
            <w:r w:rsidR="00E0024F">
              <w:t>cloud infrastructure, installed all the software, and developed the entire application.</w:t>
            </w:r>
          </w:p>
          <w:p w:rsidR="00B26CD9" w:rsidRDefault="00B26CD9" w:rsidP="00B26CD9">
            <w:pPr>
              <w:pStyle w:val="Texte1"/>
              <w:ind w:left="720"/>
            </w:pPr>
          </w:p>
          <w:p w:rsidR="0032006F" w:rsidRDefault="0032006F" w:rsidP="00E06C01">
            <w:pPr>
              <w:pStyle w:val="Texte1"/>
              <w:tabs>
                <w:tab w:val="left" w:pos="1892"/>
              </w:tabs>
              <w:ind w:left="1892" w:hanging="1892"/>
              <w:rPr>
                <w:b/>
              </w:rPr>
            </w:pPr>
          </w:p>
          <w:p w:rsidR="00E06C01" w:rsidRDefault="00E06C01" w:rsidP="00E06C01">
            <w:pPr>
              <w:pStyle w:val="Texte1"/>
              <w:tabs>
                <w:tab w:val="left" w:pos="1892"/>
              </w:tabs>
              <w:ind w:left="1892" w:hanging="1892"/>
              <w:rPr>
                <w:b/>
              </w:rPr>
            </w:pPr>
            <w:r>
              <w:rPr>
                <w:b/>
              </w:rPr>
              <w:t>Turner Broadcasting</w:t>
            </w:r>
            <w:r w:rsidR="00651C74">
              <w:rPr>
                <w:b/>
              </w:rPr>
              <w:t xml:space="preserve"> (Contract)</w:t>
            </w:r>
          </w:p>
          <w:p w:rsidR="00E06C01" w:rsidRDefault="00E06C01" w:rsidP="00E06C01">
            <w:pPr>
              <w:pStyle w:val="Texte1"/>
              <w:rPr>
                <w:b/>
              </w:rPr>
            </w:pPr>
            <w:r>
              <w:rPr>
                <w:b/>
              </w:rPr>
              <w:t xml:space="preserve">11/2012 -  </w:t>
            </w:r>
            <w:r w:rsidR="0032006F">
              <w:rPr>
                <w:b/>
              </w:rPr>
              <w:t>3/2013</w:t>
            </w:r>
            <w:r>
              <w:rPr>
                <w:b/>
              </w:rPr>
              <w:t xml:space="preserve">  </w:t>
            </w:r>
            <w:r w:rsidR="009628C7">
              <w:rPr>
                <w:b/>
              </w:rPr>
              <w:t xml:space="preserve">Lead </w:t>
            </w:r>
            <w:r>
              <w:rPr>
                <w:b/>
              </w:rPr>
              <w:t>Enterprise Architect</w:t>
            </w:r>
          </w:p>
          <w:p w:rsidR="00E06C01" w:rsidRDefault="00E06C01" w:rsidP="00E06C01">
            <w:pPr>
              <w:pStyle w:val="Texte1"/>
            </w:pPr>
            <w:r>
              <w:rPr>
                <w:u w:val="single"/>
              </w:rPr>
              <w:t xml:space="preserve">Project Description </w:t>
            </w:r>
            <w:r>
              <w:t>- Design Turner’s Video and Content Management and Delivery Systems including its Big Data initiative for a majority of its Media properties</w:t>
            </w:r>
            <w:r w:rsidR="008F2F45">
              <w:t xml:space="preserve"> (e.g. </w:t>
            </w:r>
            <w:r w:rsidR="008F2F45" w:rsidRPr="008F2F45">
              <w:t>TBS, TNT &amp; TCM</w:t>
            </w:r>
            <w:r w:rsidR="008F2F45">
              <w:t>)</w:t>
            </w:r>
            <w:r>
              <w:t>. Some of my accomplishment at Turner include:</w:t>
            </w:r>
          </w:p>
          <w:p w:rsidR="00E06C01" w:rsidRDefault="00E06C01" w:rsidP="00874AC1">
            <w:pPr>
              <w:pStyle w:val="Texte1"/>
              <w:numPr>
                <w:ilvl w:val="0"/>
                <w:numId w:val="6"/>
              </w:numPr>
            </w:pPr>
            <w:r>
              <w:lastRenderedPageBreak/>
              <w:t xml:space="preserve">Worked with </w:t>
            </w:r>
            <w:r w:rsidR="00A71DD0">
              <w:t xml:space="preserve">the </w:t>
            </w:r>
            <w:r>
              <w:t xml:space="preserve">VP to identity goals for the </w:t>
            </w:r>
            <w:r w:rsidR="00C92986">
              <w:t>organization’s Editorial and Content Distribution operations.</w:t>
            </w:r>
          </w:p>
          <w:p w:rsidR="00E06C01" w:rsidRDefault="00E06C01" w:rsidP="00874AC1">
            <w:pPr>
              <w:pStyle w:val="Texte1"/>
              <w:numPr>
                <w:ilvl w:val="0"/>
                <w:numId w:val="6"/>
              </w:numPr>
            </w:pPr>
            <w:r>
              <w:t xml:space="preserve">Led research and selection of </w:t>
            </w:r>
            <w:r w:rsidR="00C92986">
              <w:t>technologies</w:t>
            </w:r>
            <w:r>
              <w:t>.</w:t>
            </w:r>
          </w:p>
          <w:p w:rsidR="00E06C01" w:rsidRDefault="00E06C01" w:rsidP="00874AC1">
            <w:pPr>
              <w:pStyle w:val="Texte1"/>
              <w:numPr>
                <w:ilvl w:val="0"/>
                <w:numId w:val="6"/>
              </w:numPr>
            </w:pPr>
            <w:r>
              <w:t>Created Roadmap</w:t>
            </w:r>
            <w:r w:rsidR="00421A39">
              <w:t xml:space="preserve"> for the organization.</w:t>
            </w:r>
          </w:p>
          <w:p w:rsidR="00E06C01" w:rsidRDefault="00E06C01" w:rsidP="00874AC1">
            <w:pPr>
              <w:pStyle w:val="Texte1"/>
              <w:numPr>
                <w:ilvl w:val="0"/>
                <w:numId w:val="6"/>
              </w:numPr>
            </w:pPr>
            <w:r>
              <w:t xml:space="preserve">Created Architectural </w:t>
            </w:r>
            <w:proofErr w:type="spellStart"/>
            <w:r>
              <w:t>Artifacts</w:t>
            </w:r>
            <w:proofErr w:type="spellEnd"/>
            <w:r>
              <w:t xml:space="preserve"> using TOGAF</w:t>
            </w:r>
          </w:p>
          <w:p w:rsidR="00E06C01" w:rsidRDefault="00E06C01" w:rsidP="00874AC1">
            <w:pPr>
              <w:pStyle w:val="Texte1"/>
              <w:numPr>
                <w:ilvl w:val="0"/>
                <w:numId w:val="6"/>
              </w:numPr>
            </w:pPr>
            <w:r>
              <w:t xml:space="preserve">Led </w:t>
            </w:r>
            <w:r w:rsidR="00083E0F">
              <w:t>the vetting and guidance</w:t>
            </w:r>
            <w:r>
              <w:t xml:space="preserve"> of System Integrators</w:t>
            </w:r>
            <w:r w:rsidR="00973F3C">
              <w:t xml:space="preserve"> (including IBM, Accenture, Deloitte, </w:t>
            </w:r>
            <w:r w:rsidR="00F1338A">
              <w:t xml:space="preserve">and </w:t>
            </w:r>
            <w:r w:rsidR="00973F3C">
              <w:t>Wipro)</w:t>
            </w:r>
            <w:r w:rsidR="00A354E3">
              <w:t xml:space="preserve"> to execute my solution</w:t>
            </w:r>
            <w:r>
              <w:t>.</w:t>
            </w:r>
          </w:p>
          <w:p w:rsidR="00E06C01" w:rsidRDefault="00E06C01" w:rsidP="002D4D34">
            <w:pPr>
              <w:pStyle w:val="Texte1"/>
              <w:tabs>
                <w:tab w:val="left" w:pos="1892"/>
              </w:tabs>
              <w:ind w:left="1892" w:hanging="1892"/>
              <w:rPr>
                <w:b/>
              </w:rPr>
            </w:pPr>
          </w:p>
          <w:p w:rsidR="002D4D34" w:rsidRDefault="002D4D34" w:rsidP="002D4D34">
            <w:pPr>
              <w:pStyle w:val="Texte1"/>
              <w:tabs>
                <w:tab w:val="left" w:pos="1892"/>
              </w:tabs>
              <w:ind w:left="1892" w:hanging="1892"/>
              <w:rPr>
                <w:b/>
              </w:rPr>
            </w:pPr>
            <w:proofErr w:type="spellStart"/>
            <w:r>
              <w:rPr>
                <w:b/>
              </w:rPr>
              <w:t>Emdeon</w:t>
            </w:r>
            <w:proofErr w:type="spellEnd"/>
            <w:r>
              <w:rPr>
                <w:b/>
              </w:rPr>
              <w:t xml:space="preserve"> </w:t>
            </w:r>
            <w:r w:rsidR="00651C74">
              <w:rPr>
                <w:b/>
              </w:rPr>
              <w:t>(Contract)</w:t>
            </w:r>
          </w:p>
          <w:p w:rsidR="002D4D34" w:rsidRDefault="002D4D34" w:rsidP="002D4D34">
            <w:pPr>
              <w:pStyle w:val="Texte1"/>
              <w:rPr>
                <w:b/>
              </w:rPr>
            </w:pPr>
            <w:r>
              <w:rPr>
                <w:b/>
              </w:rPr>
              <w:t>03/2012</w:t>
            </w:r>
            <w:r w:rsidR="004F4A76">
              <w:rPr>
                <w:b/>
              </w:rPr>
              <w:t xml:space="preserve"> -  0</w:t>
            </w:r>
            <w:r w:rsidR="009D00BC">
              <w:rPr>
                <w:b/>
              </w:rPr>
              <w:t>9</w:t>
            </w:r>
            <w:r w:rsidR="004F4A76">
              <w:rPr>
                <w:b/>
              </w:rPr>
              <w:t>/2012</w:t>
            </w:r>
            <w:r>
              <w:rPr>
                <w:b/>
              </w:rPr>
              <w:t xml:space="preserve"> </w:t>
            </w:r>
            <w:r w:rsidR="004E7720">
              <w:rPr>
                <w:b/>
              </w:rPr>
              <w:t xml:space="preserve"> </w:t>
            </w:r>
            <w:r w:rsidR="00435FD0">
              <w:rPr>
                <w:b/>
              </w:rPr>
              <w:t xml:space="preserve">Lead </w:t>
            </w:r>
            <w:r>
              <w:rPr>
                <w:b/>
              </w:rPr>
              <w:t>Mobile Enterprise Architect</w:t>
            </w:r>
          </w:p>
          <w:p w:rsidR="002D4D34" w:rsidRDefault="002D4D34" w:rsidP="002D4D34">
            <w:pPr>
              <w:pStyle w:val="Texte1"/>
            </w:pPr>
            <w:r>
              <w:rPr>
                <w:u w:val="single"/>
              </w:rPr>
              <w:t xml:space="preserve">Project Description </w:t>
            </w:r>
            <w:r>
              <w:t xml:space="preserve"> - </w:t>
            </w:r>
            <w:r w:rsidR="00F40C13">
              <w:t>Design and Implement</w:t>
            </w:r>
            <w:r w:rsidR="00F84259">
              <w:t xml:space="preserve"> </w:t>
            </w:r>
            <w:proofErr w:type="spellStart"/>
            <w:r w:rsidR="00F84259">
              <w:t>Emdeon’s</w:t>
            </w:r>
            <w:proofErr w:type="spellEnd"/>
            <w:r w:rsidR="00F84259">
              <w:t xml:space="preserve"> Mobile Enterprise applications and</w:t>
            </w:r>
            <w:r w:rsidR="00F40C13">
              <w:t xml:space="preserve"> Mobile Enterprise Application Platform (MEAP) for </w:t>
            </w:r>
            <w:r w:rsidR="00F84259">
              <w:t xml:space="preserve">its </w:t>
            </w:r>
            <w:r w:rsidR="00FD2E96">
              <w:t>health</w:t>
            </w:r>
            <w:r w:rsidR="00696F02">
              <w:t>care</w:t>
            </w:r>
            <w:r w:rsidR="00FD2E96">
              <w:t xml:space="preserve"> </w:t>
            </w:r>
            <w:r w:rsidR="00F84259">
              <w:t>business</w:t>
            </w:r>
            <w:r w:rsidR="00F40C13">
              <w:t>.</w:t>
            </w:r>
            <w:r w:rsidR="00136949">
              <w:t xml:space="preserve"> </w:t>
            </w:r>
            <w:r w:rsidR="00643420">
              <w:t xml:space="preserve">These applications were built to run on tablets and mobile phones. </w:t>
            </w:r>
            <w:r w:rsidR="00136949">
              <w:t xml:space="preserve">Some of my accomplishment at </w:t>
            </w:r>
            <w:proofErr w:type="spellStart"/>
            <w:r w:rsidR="00136949">
              <w:t>E</w:t>
            </w:r>
            <w:r w:rsidR="008C6269">
              <w:t>m</w:t>
            </w:r>
            <w:r w:rsidR="00136949">
              <w:t>deon</w:t>
            </w:r>
            <w:proofErr w:type="spellEnd"/>
            <w:r w:rsidR="00136949">
              <w:t xml:space="preserve"> include:</w:t>
            </w:r>
          </w:p>
          <w:p w:rsidR="003741D4" w:rsidRDefault="003741D4" w:rsidP="00874AC1">
            <w:pPr>
              <w:pStyle w:val="Texte1"/>
              <w:numPr>
                <w:ilvl w:val="0"/>
                <w:numId w:val="6"/>
              </w:numPr>
            </w:pPr>
            <w:r>
              <w:t xml:space="preserve">Worked with CEO, CIO, </w:t>
            </w:r>
            <w:proofErr w:type="spellStart"/>
            <w:r>
              <w:t>Emdeon</w:t>
            </w:r>
            <w:proofErr w:type="spellEnd"/>
            <w:r>
              <w:t xml:space="preserve"> executives to identify business needs and </w:t>
            </w:r>
            <w:r w:rsidR="00E7635C">
              <w:t xml:space="preserve">set </w:t>
            </w:r>
            <w:r>
              <w:t>goals.</w:t>
            </w:r>
          </w:p>
          <w:p w:rsidR="00F71C01" w:rsidRDefault="00CA3DF0" w:rsidP="00874AC1">
            <w:pPr>
              <w:pStyle w:val="Texte1"/>
              <w:numPr>
                <w:ilvl w:val="0"/>
                <w:numId w:val="6"/>
              </w:numPr>
            </w:pPr>
            <w:r>
              <w:t xml:space="preserve">Worked with various </w:t>
            </w:r>
            <w:proofErr w:type="spellStart"/>
            <w:r>
              <w:t>Emdeon’s</w:t>
            </w:r>
            <w:proofErr w:type="spellEnd"/>
            <w:r>
              <w:t xml:space="preserve"> business units and created Business Requirements documents.</w:t>
            </w:r>
          </w:p>
          <w:p w:rsidR="003741D4" w:rsidRDefault="00501E47" w:rsidP="00874AC1">
            <w:pPr>
              <w:pStyle w:val="Texte1"/>
              <w:numPr>
                <w:ilvl w:val="0"/>
                <w:numId w:val="6"/>
              </w:numPr>
            </w:pPr>
            <w:r>
              <w:t xml:space="preserve">Designed </w:t>
            </w:r>
            <w:proofErr w:type="spellStart"/>
            <w:r w:rsidR="00136949">
              <w:t>Emdeon’s</w:t>
            </w:r>
            <w:proofErr w:type="spellEnd"/>
            <w:r>
              <w:t xml:space="preserve"> (</w:t>
            </w:r>
            <w:r w:rsidR="00966671">
              <w:t xml:space="preserve">Logical, Physical, Security, </w:t>
            </w:r>
            <w:r w:rsidR="00C03ADD">
              <w:t xml:space="preserve">BPM, BOM, </w:t>
            </w:r>
            <w:r w:rsidR="00966671">
              <w:t>Data and Operational Architectures</w:t>
            </w:r>
            <w:r>
              <w:t xml:space="preserve">) Mobile Applications, Mobile Enterprise Application Platform (MEAP) and integration of MEAP into </w:t>
            </w:r>
            <w:r w:rsidR="00452565">
              <w:t>the</w:t>
            </w:r>
            <w:r w:rsidR="00C57915">
              <w:t xml:space="preserve"> back-end</w:t>
            </w:r>
            <w:r>
              <w:t xml:space="preserve"> </w:t>
            </w:r>
            <w:r w:rsidR="00694EE8">
              <w:t>e</w:t>
            </w:r>
            <w:r w:rsidR="001A0EE8">
              <w:t>nterprise systems.</w:t>
            </w:r>
            <w:r w:rsidR="00393FB9">
              <w:t xml:space="preserve"> Solution designed had the following features: device agnostic (write once, run everywhere); ability to run in a disconnected mode</w:t>
            </w:r>
            <w:r w:rsidR="000376FB">
              <w:t xml:space="preserve"> (data synchronization between client devices and server)</w:t>
            </w:r>
            <w:r w:rsidR="00393FB9">
              <w:t xml:space="preserve">; integration with company’s security active directory; integration with business rules engine; </w:t>
            </w:r>
            <w:r w:rsidR="000376FB">
              <w:t xml:space="preserve">integration with EIS using </w:t>
            </w:r>
            <w:r w:rsidR="000E14A3">
              <w:t>SOA and more</w:t>
            </w:r>
            <w:r w:rsidR="00136949">
              <w:t>.</w:t>
            </w:r>
            <w:r w:rsidR="000E14A3">
              <w:t xml:space="preserve"> Some mobile features included in the mobile application include voice to text capture, voice signatures</w:t>
            </w:r>
            <w:proofErr w:type="gramStart"/>
            <w:r w:rsidR="000E14A3">
              <w:t xml:space="preserve">, </w:t>
            </w:r>
            <w:r w:rsidR="009A059E">
              <w:t xml:space="preserve"> </w:t>
            </w:r>
            <w:r w:rsidR="000E14A3">
              <w:t>OCR</w:t>
            </w:r>
            <w:proofErr w:type="gramEnd"/>
            <w:r w:rsidR="000E14A3">
              <w:t xml:space="preserve"> capture, handwriting to text, mobile scanning and more.</w:t>
            </w:r>
          </w:p>
          <w:p w:rsidR="00966671" w:rsidRDefault="00966671" w:rsidP="00874AC1">
            <w:pPr>
              <w:pStyle w:val="Texte1"/>
              <w:numPr>
                <w:ilvl w:val="0"/>
                <w:numId w:val="6"/>
              </w:numPr>
            </w:pPr>
            <w:r>
              <w:t xml:space="preserve">Created Project’s Software Architecture Document (SAD) which comprised of Logical, Physical, Security, Data, and Operational Architectures. The document also comprised </w:t>
            </w:r>
            <w:r w:rsidR="005555B1">
              <w:t>of Detailed Design</w:t>
            </w:r>
            <w:r>
              <w:t xml:space="preserve"> Architecture and Performance Measure implementation </w:t>
            </w:r>
            <w:r w:rsidR="008901C0">
              <w:t>describing</w:t>
            </w:r>
            <w:r>
              <w:t xml:space="preserve"> how </w:t>
            </w:r>
            <w:r w:rsidR="009E1D8D">
              <w:t>n</w:t>
            </w:r>
            <w:r>
              <w:t>on-</w:t>
            </w:r>
            <w:r w:rsidR="009E1D8D">
              <w:t>f</w:t>
            </w:r>
            <w:r>
              <w:t>unctional requirements will be implemented.</w:t>
            </w:r>
          </w:p>
          <w:p w:rsidR="008F21F7" w:rsidRDefault="00480949" w:rsidP="00874AC1">
            <w:pPr>
              <w:pStyle w:val="Texte1"/>
              <w:numPr>
                <w:ilvl w:val="0"/>
                <w:numId w:val="6"/>
              </w:numPr>
            </w:pPr>
            <w:r>
              <w:t>Defined the</w:t>
            </w:r>
            <w:r w:rsidR="00705D5E">
              <w:t xml:space="preserve"> company’s mobile strategy and mobile development best practices.</w:t>
            </w:r>
          </w:p>
          <w:p w:rsidR="00064AED" w:rsidRDefault="00064AED" w:rsidP="00874AC1">
            <w:pPr>
              <w:pStyle w:val="Texte1"/>
              <w:numPr>
                <w:ilvl w:val="0"/>
                <w:numId w:val="6"/>
              </w:numPr>
            </w:pPr>
            <w:r>
              <w:t xml:space="preserve">Some of the technologies used include </w:t>
            </w:r>
            <w:proofErr w:type="spellStart"/>
            <w:r>
              <w:t>Kony</w:t>
            </w:r>
            <w:proofErr w:type="spellEnd"/>
            <w:r>
              <w:t xml:space="preserve"> One platform</w:t>
            </w:r>
            <w:r w:rsidR="00F434F6">
              <w:t xml:space="preserve"> (MEAP)</w:t>
            </w:r>
            <w:r>
              <w:t xml:space="preserve">, </w:t>
            </w:r>
            <w:proofErr w:type="spellStart"/>
            <w:r>
              <w:t>iLog</w:t>
            </w:r>
            <w:proofErr w:type="spellEnd"/>
            <w:r>
              <w:t xml:space="preserve"> </w:t>
            </w:r>
            <w:r w:rsidR="00F434F6">
              <w:t>(</w:t>
            </w:r>
            <w:r>
              <w:t>Busin</w:t>
            </w:r>
            <w:r w:rsidR="000566C6">
              <w:t>ess rules engine</w:t>
            </w:r>
            <w:r w:rsidR="00F434F6">
              <w:t>)</w:t>
            </w:r>
            <w:r w:rsidR="000566C6">
              <w:t xml:space="preserve">, </w:t>
            </w:r>
            <w:proofErr w:type="spellStart"/>
            <w:r w:rsidR="000566C6">
              <w:t>Websphere</w:t>
            </w:r>
            <w:proofErr w:type="spellEnd"/>
            <w:r w:rsidR="000566C6">
              <w:t xml:space="preserve"> ESB, Apple iOS and </w:t>
            </w:r>
            <w:proofErr w:type="spellStart"/>
            <w:r w:rsidR="000566C6">
              <w:t>xcode</w:t>
            </w:r>
            <w:proofErr w:type="spellEnd"/>
            <w:r w:rsidR="000566C6">
              <w:t>, Google android, and Blackberry.</w:t>
            </w:r>
          </w:p>
          <w:p w:rsidR="002D4D34" w:rsidRDefault="002D4D34" w:rsidP="008162EE">
            <w:pPr>
              <w:pStyle w:val="Texte1"/>
              <w:tabs>
                <w:tab w:val="left" w:pos="1892"/>
              </w:tabs>
              <w:ind w:left="1892" w:hanging="1892"/>
              <w:rPr>
                <w:b/>
              </w:rPr>
            </w:pPr>
          </w:p>
          <w:p w:rsidR="008162EE" w:rsidRDefault="00040084" w:rsidP="008162EE">
            <w:pPr>
              <w:pStyle w:val="Texte1"/>
              <w:tabs>
                <w:tab w:val="left" w:pos="1892"/>
              </w:tabs>
              <w:ind w:left="1892" w:hanging="1892"/>
              <w:rPr>
                <w:b/>
              </w:rPr>
            </w:pPr>
            <w:proofErr w:type="spellStart"/>
            <w:r>
              <w:rPr>
                <w:b/>
              </w:rPr>
              <w:t>OfficeXta</w:t>
            </w:r>
            <w:proofErr w:type="spellEnd"/>
            <w:r>
              <w:rPr>
                <w:b/>
              </w:rPr>
              <w:t xml:space="preserve"> </w:t>
            </w:r>
            <w:proofErr w:type="spellStart"/>
            <w:r>
              <w:rPr>
                <w:b/>
              </w:rPr>
              <w:t>Inc</w:t>
            </w:r>
            <w:proofErr w:type="spellEnd"/>
            <w:r w:rsidR="00822090">
              <w:rPr>
                <w:b/>
              </w:rPr>
              <w:t xml:space="preserve"> </w:t>
            </w:r>
          </w:p>
          <w:p w:rsidR="008162EE" w:rsidRDefault="00B57920" w:rsidP="008162EE">
            <w:pPr>
              <w:pStyle w:val="Texte1"/>
              <w:rPr>
                <w:b/>
              </w:rPr>
            </w:pPr>
            <w:r>
              <w:rPr>
                <w:b/>
              </w:rPr>
              <w:t>01/2012 – 03/2012, 04</w:t>
            </w:r>
            <w:r w:rsidR="00DA572B">
              <w:rPr>
                <w:b/>
              </w:rPr>
              <w:t>/</w:t>
            </w:r>
            <w:r w:rsidR="008162EE">
              <w:rPr>
                <w:b/>
              </w:rPr>
              <w:t>201</w:t>
            </w:r>
            <w:r w:rsidR="00DE41FA">
              <w:rPr>
                <w:b/>
              </w:rPr>
              <w:t>0</w:t>
            </w:r>
            <w:r w:rsidR="008162EE">
              <w:rPr>
                <w:b/>
              </w:rPr>
              <w:t xml:space="preserve"> – </w:t>
            </w:r>
            <w:r>
              <w:rPr>
                <w:b/>
              </w:rPr>
              <w:t>12</w:t>
            </w:r>
            <w:r w:rsidR="008162EE">
              <w:rPr>
                <w:b/>
              </w:rPr>
              <w:t>/201</w:t>
            </w:r>
            <w:r>
              <w:rPr>
                <w:b/>
              </w:rPr>
              <w:t>1</w:t>
            </w:r>
            <w:r w:rsidR="00E128E5">
              <w:rPr>
                <w:b/>
              </w:rPr>
              <w:t xml:space="preserve"> Enterprise</w:t>
            </w:r>
            <w:r w:rsidR="008162EE">
              <w:rPr>
                <w:b/>
              </w:rPr>
              <w:t xml:space="preserve"> Architect</w:t>
            </w:r>
            <w:r w:rsidR="00B21889">
              <w:rPr>
                <w:b/>
              </w:rPr>
              <w:t>/Founder</w:t>
            </w:r>
          </w:p>
          <w:p w:rsidR="008162EE" w:rsidRDefault="008162EE" w:rsidP="008162EE">
            <w:pPr>
              <w:pStyle w:val="Texte1"/>
            </w:pPr>
            <w:r>
              <w:rPr>
                <w:u w:val="single"/>
              </w:rPr>
              <w:t xml:space="preserve">Project Description </w:t>
            </w:r>
            <w:r>
              <w:t xml:space="preserve"> - Design and Implement a Cloud based Social Enterprise Collaboration website and mobile application using J2EE, Facebook, Twitter Technologies,</w:t>
            </w:r>
            <w:r w:rsidR="00C46A2A">
              <w:t xml:space="preserve"> Google Cloud,</w:t>
            </w:r>
            <w:r>
              <w:t xml:space="preserve"> IPhone and Android</w:t>
            </w:r>
          </w:p>
          <w:p w:rsidR="008162EE" w:rsidRDefault="008162EE" w:rsidP="00874AC1">
            <w:pPr>
              <w:pStyle w:val="Texte1"/>
              <w:numPr>
                <w:ilvl w:val="0"/>
                <w:numId w:val="6"/>
              </w:numPr>
            </w:pPr>
            <w:r>
              <w:t xml:space="preserve">Created Business Requirements and Technical </w:t>
            </w:r>
            <w:proofErr w:type="spellStart"/>
            <w:r>
              <w:t>Artifacts</w:t>
            </w:r>
            <w:proofErr w:type="spellEnd"/>
          </w:p>
          <w:p w:rsidR="008162EE" w:rsidRPr="009C5C12" w:rsidRDefault="008162EE" w:rsidP="00874AC1">
            <w:pPr>
              <w:pStyle w:val="Texte1"/>
              <w:numPr>
                <w:ilvl w:val="0"/>
                <w:numId w:val="6"/>
              </w:numPr>
              <w:rPr>
                <w:b/>
              </w:rPr>
            </w:pPr>
            <w:r>
              <w:t xml:space="preserve">Designed and implemented Social Enterprise Collaboration platform using Java, </w:t>
            </w:r>
            <w:proofErr w:type="gramStart"/>
            <w:r>
              <w:t>Spring</w:t>
            </w:r>
            <w:proofErr w:type="gramEnd"/>
            <w:r>
              <w:t xml:space="preserve">, Facebook Connect, FBML, Twitter API, Google Plus, Salesforce Chatter, Lucene </w:t>
            </w:r>
            <w:proofErr w:type="spellStart"/>
            <w:r>
              <w:t>Solr</w:t>
            </w:r>
            <w:proofErr w:type="spellEnd"/>
            <w:r>
              <w:t xml:space="preserve"> Search, DWR Ajax, HTML5, </w:t>
            </w:r>
            <w:proofErr w:type="spellStart"/>
            <w:r>
              <w:t>Jboss</w:t>
            </w:r>
            <w:proofErr w:type="spellEnd"/>
            <w:r>
              <w:t xml:space="preserve">, JSON, Amazon AWS, Sencha Touch, </w:t>
            </w:r>
            <w:proofErr w:type="spellStart"/>
            <w:r>
              <w:t>Phonegap</w:t>
            </w:r>
            <w:proofErr w:type="spellEnd"/>
            <w:r>
              <w:t xml:space="preserve">, </w:t>
            </w:r>
            <w:r w:rsidR="00DF3EE8">
              <w:t xml:space="preserve">Windows Azure, </w:t>
            </w:r>
            <w:r>
              <w:t xml:space="preserve">and Apache. </w:t>
            </w:r>
          </w:p>
          <w:p w:rsidR="008162EE" w:rsidRPr="00E003BC" w:rsidRDefault="008162EE" w:rsidP="00874AC1">
            <w:pPr>
              <w:pStyle w:val="Texte1"/>
              <w:numPr>
                <w:ilvl w:val="0"/>
                <w:numId w:val="6"/>
              </w:numPr>
              <w:rPr>
                <w:b/>
              </w:rPr>
            </w:pPr>
            <w:r>
              <w:t xml:space="preserve">Designed and implemented video streaming and video upload web software using J2EE, </w:t>
            </w:r>
            <w:proofErr w:type="spellStart"/>
            <w:r>
              <w:t>ffmpeg</w:t>
            </w:r>
            <w:proofErr w:type="spellEnd"/>
            <w:r>
              <w:t xml:space="preserve">, and </w:t>
            </w:r>
            <w:proofErr w:type="spellStart"/>
            <w:r>
              <w:t>flowplayer</w:t>
            </w:r>
            <w:proofErr w:type="spellEnd"/>
            <w:r>
              <w:t xml:space="preserve"> video player.</w:t>
            </w:r>
          </w:p>
          <w:p w:rsidR="008162EE" w:rsidRPr="00E003BC" w:rsidRDefault="008162EE" w:rsidP="00874AC1">
            <w:pPr>
              <w:pStyle w:val="Texte1"/>
              <w:numPr>
                <w:ilvl w:val="0"/>
                <w:numId w:val="6"/>
              </w:numPr>
              <w:rPr>
                <w:b/>
              </w:rPr>
            </w:pPr>
            <w:r>
              <w:t>Designed IPhone and Android mobile application for the platform.</w:t>
            </w:r>
          </w:p>
          <w:p w:rsidR="008162EE" w:rsidRPr="0057555E" w:rsidRDefault="008162EE" w:rsidP="00874AC1">
            <w:pPr>
              <w:pStyle w:val="Texte1"/>
              <w:numPr>
                <w:ilvl w:val="0"/>
                <w:numId w:val="6"/>
              </w:numPr>
              <w:rPr>
                <w:b/>
              </w:rPr>
            </w:pPr>
            <w:r>
              <w:t>Designed and implemented Third party API for third party developers to integrate with social enterprise collaboration platform.</w:t>
            </w:r>
          </w:p>
          <w:p w:rsidR="008162EE" w:rsidRPr="00B64FB3" w:rsidRDefault="008162EE" w:rsidP="00874AC1">
            <w:pPr>
              <w:pStyle w:val="Texte1"/>
              <w:numPr>
                <w:ilvl w:val="0"/>
                <w:numId w:val="6"/>
              </w:numPr>
              <w:rPr>
                <w:b/>
              </w:rPr>
            </w:pPr>
            <w:r>
              <w:t>Designed, Installed, and Configured Application server (</w:t>
            </w:r>
            <w:proofErr w:type="spellStart"/>
            <w:r>
              <w:t>jboss</w:t>
            </w:r>
            <w:proofErr w:type="spellEnd"/>
            <w:r>
              <w:t xml:space="preserve">), Search </w:t>
            </w:r>
            <w:proofErr w:type="gramStart"/>
            <w:r>
              <w:t>Server(</w:t>
            </w:r>
            <w:proofErr w:type="spellStart"/>
            <w:proofErr w:type="gramEnd"/>
            <w:r>
              <w:t>solr</w:t>
            </w:r>
            <w:proofErr w:type="spellEnd"/>
            <w:r>
              <w:t>), Web server (apache), and database (</w:t>
            </w:r>
            <w:proofErr w:type="spellStart"/>
            <w:r>
              <w:t>mysql</w:t>
            </w:r>
            <w:proofErr w:type="spellEnd"/>
            <w:r>
              <w:t>) software.</w:t>
            </w:r>
          </w:p>
          <w:p w:rsidR="00B64FB3" w:rsidRPr="0057555E" w:rsidRDefault="00B64FB3" w:rsidP="00874AC1">
            <w:pPr>
              <w:pStyle w:val="Texte1"/>
              <w:numPr>
                <w:ilvl w:val="0"/>
                <w:numId w:val="6"/>
              </w:numPr>
              <w:rPr>
                <w:b/>
              </w:rPr>
            </w:pPr>
            <w:r>
              <w:lastRenderedPageBreak/>
              <w:t xml:space="preserve">Integrated </w:t>
            </w:r>
            <w:proofErr w:type="spellStart"/>
            <w:r>
              <w:t>solr</w:t>
            </w:r>
            <w:proofErr w:type="spellEnd"/>
            <w:r>
              <w:t xml:space="preserve"> with </w:t>
            </w:r>
            <w:proofErr w:type="spellStart"/>
            <w:r>
              <w:t>jboss</w:t>
            </w:r>
            <w:proofErr w:type="spellEnd"/>
            <w:r>
              <w:t xml:space="preserve"> and apache</w:t>
            </w:r>
            <w:r w:rsidR="00A621D7">
              <w:t xml:space="preserve"> on </w:t>
            </w:r>
            <w:proofErr w:type="spellStart"/>
            <w:r w:rsidR="00A621D7">
              <w:t>linux</w:t>
            </w:r>
            <w:proofErr w:type="gramStart"/>
            <w:r>
              <w:t>;configured</w:t>
            </w:r>
            <w:proofErr w:type="spellEnd"/>
            <w:proofErr w:type="gramEnd"/>
            <w:r>
              <w:t xml:space="preserve"> </w:t>
            </w:r>
            <w:proofErr w:type="spellStart"/>
            <w:r>
              <w:t>solr</w:t>
            </w:r>
            <w:proofErr w:type="spellEnd"/>
            <w:r>
              <w:t xml:space="preserve"> </w:t>
            </w:r>
            <w:r w:rsidR="00A621D7">
              <w:t>(index, cache</w:t>
            </w:r>
            <w:r w:rsidR="00691B1D">
              <w:t xml:space="preserve"> </w:t>
            </w:r>
            <w:proofErr w:type="spellStart"/>
            <w:r w:rsidR="00691B1D">
              <w:t>etc</w:t>
            </w:r>
            <w:proofErr w:type="spellEnd"/>
            <w:r w:rsidR="00691B1D">
              <w:t xml:space="preserve">) </w:t>
            </w:r>
            <w:r>
              <w:t xml:space="preserve">using </w:t>
            </w:r>
            <w:proofErr w:type="spellStart"/>
            <w:r>
              <w:t>solr’s</w:t>
            </w:r>
            <w:proofErr w:type="spellEnd"/>
            <w:r>
              <w:t xml:space="preserve"> </w:t>
            </w:r>
            <w:r w:rsidR="00A621D7">
              <w:t>solrcong.xml resource file;</w:t>
            </w:r>
            <w:r w:rsidR="00691B1D">
              <w:t xml:space="preserve"> configured data field types using </w:t>
            </w:r>
            <w:proofErr w:type="spellStart"/>
            <w:r w:rsidR="00691B1D">
              <w:t>solr</w:t>
            </w:r>
            <w:proofErr w:type="spellEnd"/>
            <w:r w:rsidR="00691B1D">
              <w:t xml:space="preserve"> schema.xml</w:t>
            </w:r>
            <w:r w:rsidR="00D71EAA">
              <w:t xml:space="preserve"> resource</w:t>
            </w:r>
            <w:r w:rsidR="00691B1D">
              <w:t xml:space="preserve"> file.</w:t>
            </w:r>
            <w:r w:rsidR="00A621D7">
              <w:t xml:space="preserve"> </w:t>
            </w:r>
            <w:r w:rsidR="00691B1D">
              <w:t>Updated</w:t>
            </w:r>
            <w:r w:rsidR="00A621D7">
              <w:t xml:space="preserve"> </w:t>
            </w:r>
            <w:proofErr w:type="spellStart"/>
            <w:r w:rsidR="00A621D7">
              <w:t>solr</w:t>
            </w:r>
            <w:proofErr w:type="spellEnd"/>
            <w:r w:rsidR="00A621D7">
              <w:t xml:space="preserve"> index </w:t>
            </w:r>
            <w:r w:rsidR="00691B1D">
              <w:t>with data from</w:t>
            </w:r>
            <w:r w:rsidR="00A621D7">
              <w:t xml:space="preserve"> </w:t>
            </w:r>
            <w:r w:rsidR="00691B1D">
              <w:t>various</w:t>
            </w:r>
            <w:r w:rsidR="00A621D7">
              <w:t xml:space="preserve"> data sources using </w:t>
            </w:r>
            <w:proofErr w:type="spellStart"/>
            <w:r w:rsidR="00A621D7">
              <w:t>solr’s</w:t>
            </w:r>
            <w:proofErr w:type="spellEnd"/>
            <w:r w:rsidR="00A621D7">
              <w:t xml:space="preserve"> data-config.xml </w:t>
            </w:r>
            <w:r w:rsidR="009109FE">
              <w:t>file; c</w:t>
            </w:r>
            <w:r w:rsidR="00A621D7">
              <w:t xml:space="preserve">reated </w:t>
            </w:r>
            <w:proofErr w:type="spellStart"/>
            <w:r w:rsidR="00A621D7">
              <w:t>cron</w:t>
            </w:r>
            <w:proofErr w:type="spellEnd"/>
            <w:r w:rsidR="00A621D7">
              <w:t xml:space="preserve"> job to periodically update </w:t>
            </w:r>
            <w:proofErr w:type="spellStart"/>
            <w:r w:rsidR="00A621D7">
              <w:t>solr</w:t>
            </w:r>
            <w:proofErr w:type="spellEnd"/>
            <w:r w:rsidR="00A621D7">
              <w:t xml:space="preserve"> index with data updates from various data sources; administered </w:t>
            </w:r>
            <w:proofErr w:type="spellStart"/>
            <w:r w:rsidR="00A621D7">
              <w:t>solr</w:t>
            </w:r>
            <w:proofErr w:type="spellEnd"/>
            <w:r w:rsidR="00A621D7">
              <w:t xml:space="preserve"> </w:t>
            </w:r>
            <w:r w:rsidR="009109FE">
              <w:t xml:space="preserve">server using </w:t>
            </w:r>
            <w:proofErr w:type="spellStart"/>
            <w:r w:rsidR="009109FE">
              <w:t>solr</w:t>
            </w:r>
            <w:proofErr w:type="spellEnd"/>
            <w:r w:rsidR="009109FE">
              <w:t xml:space="preserve"> admin console and implemented load balanc</w:t>
            </w:r>
            <w:r w:rsidR="00D71EAA">
              <w:t xml:space="preserve">ing; implemented j2ee search application and integrated with </w:t>
            </w:r>
            <w:proofErr w:type="spellStart"/>
            <w:r w:rsidR="00D71EAA">
              <w:t>solr</w:t>
            </w:r>
            <w:proofErr w:type="spellEnd"/>
            <w:r w:rsidR="00D71EAA">
              <w:t xml:space="preserve"> search engine.</w:t>
            </w:r>
          </w:p>
          <w:p w:rsidR="008162EE" w:rsidRPr="009E0F4E" w:rsidRDefault="008162EE" w:rsidP="00874AC1">
            <w:pPr>
              <w:pStyle w:val="Texte1"/>
              <w:numPr>
                <w:ilvl w:val="0"/>
                <w:numId w:val="6"/>
              </w:numPr>
              <w:rPr>
                <w:b/>
              </w:rPr>
            </w:pPr>
            <w:r>
              <w:t>Integrated Analytical and third party advertisement tools to the website.</w:t>
            </w:r>
          </w:p>
          <w:p w:rsidR="008162EE" w:rsidRDefault="008162EE" w:rsidP="00874AC1">
            <w:pPr>
              <w:pStyle w:val="Texte1"/>
              <w:numPr>
                <w:ilvl w:val="0"/>
                <w:numId w:val="6"/>
              </w:numPr>
              <w:rPr>
                <w:b/>
              </w:rPr>
            </w:pPr>
            <w:r>
              <w:t>Integrated system with the following 3</w:t>
            </w:r>
            <w:r w:rsidRPr="008D6A12">
              <w:rPr>
                <w:vertAlign w:val="superscript"/>
              </w:rPr>
              <w:t>rd</w:t>
            </w:r>
            <w:r>
              <w:t xml:space="preserve"> party Cloud Marketplaces: Salesforce App Exchange and Google Apps Marketplace.</w:t>
            </w:r>
          </w:p>
          <w:p w:rsidR="002E33E4" w:rsidRPr="002E33E4" w:rsidRDefault="002E33E4" w:rsidP="002E33E4">
            <w:pPr>
              <w:pStyle w:val="Texte1"/>
              <w:rPr>
                <w:b/>
              </w:rPr>
            </w:pPr>
          </w:p>
          <w:p w:rsidR="002E33E4" w:rsidRDefault="002E33E4" w:rsidP="002E33E4">
            <w:pPr>
              <w:pStyle w:val="Texte1"/>
              <w:tabs>
                <w:tab w:val="left" w:pos="1892"/>
              </w:tabs>
              <w:spacing w:after="0"/>
              <w:ind w:left="1892" w:hanging="1892"/>
              <w:rPr>
                <w:b/>
              </w:rPr>
            </w:pPr>
            <w:r>
              <w:rPr>
                <w:b/>
              </w:rPr>
              <w:t>Delta Airlines</w:t>
            </w:r>
            <w:r w:rsidR="006634C8">
              <w:rPr>
                <w:b/>
              </w:rPr>
              <w:t xml:space="preserve"> (Contract)</w:t>
            </w:r>
          </w:p>
          <w:p w:rsidR="002E33E4" w:rsidRDefault="002E33E4" w:rsidP="002E33E4">
            <w:pPr>
              <w:pStyle w:val="Texte1"/>
              <w:tabs>
                <w:tab w:val="left" w:pos="317"/>
              </w:tabs>
              <w:rPr>
                <w:b/>
              </w:rPr>
            </w:pPr>
            <w:r>
              <w:rPr>
                <w:b/>
              </w:rPr>
              <w:t xml:space="preserve">1/2011 – </w:t>
            </w:r>
            <w:r w:rsidR="002832B7">
              <w:rPr>
                <w:b/>
              </w:rPr>
              <w:t>1</w:t>
            </w:r>
            <w:r w:rsidR="00E46D1D">
              <w:rPr>
                <w:b/>
              </w:rPr>
              <w:t>2</w:t>
            </w:r>
            <w:r>
              <w:rPr>
                <w:b/>
              </w:rPr>
              <w:t>/2011 En</w:t>
            </w:r>
            <w:r w:rsidR="00701171">
              <w:rPr>
                <w:b/>
              </w:rPr>
              <w:t xml:space="preserve">terprise </w:t>
            </w:r>
            <w:r>
              <w:rPr>
                <w:b/>
              </w:rPr>
              <w:t>Architect</w:t>
            </w:r>
          </w:p>
          <w:p w:rsidR="0057555E" w:rsidRDefault="002E33E4" w:rsidP="00FA7789">
            <w:pPr>
              <w:pStyle w:val="Texte1"/>
            </w:pPr>
            <w:r>
              <w:t xml:space="preserve">Roles Descriptions – Solutions Architect for Several Multi-Million Dollar High Profile Delta Airlines Programs. Led teams of 40 or more </w:t>
            </w:r>
            <w:r w:rsidR="00716198">
              <w:t xml:space="preserve">business and technology personnel </w:t>
            </w:r>
            <w:r>
              <w:t xml:space="preserve">in each program. </w:t>
            </w:r>
            <w:r w:rsidR="0075146D">
              <w:t xml:space="preserve">Played significant role in Delta’s Enterprise Architecture Technology decisions. </w:t>
            </w:r>
            <w:r>
              <w:t>Some of my accomplishments</w:t>
            </w:r>
            <w:r w:rsidR="00A30564">
              <w:t xml:space="preserve"> at Delta</w:t>
            </w:r>
            <w:r>
              <w:t xml:space="preserve"> include:</w:t>
            </w:r>
          </w:p>
          <w:p w:rsidR="002E33E4" w:rsidRDefault="002E33E4" w:rsidP="00874AC1">
            <w:pPr>
              <w:pStyle w:val="Texte1"/>
              <w:numPr>
                <w:ilvl w:val="0"/>
                <w:numId w:val="6"/>
              </w:numPr>
            </w:pPr>
            <w:r>
              <w:t>Sales B2B Project</w:t>
            </w:r>
          </w:p>
          <w:p w:rsidR="002E33E4" w:rsidRDefault="002E33E4" w:rsidP="00874AC1">
            <w:pPr>
              <w:pStyle w:val="Texte1"/>
              <w:numPr>
                <w:ilvl w:val="1"/>
                <w:numId w:val="6"/>
              </w:numPr>
            </w:pPr>
            <w:r>
              <w:t>Designed a Solution (</w:t>
            </w:r>
            <w:r w:rsidR="00C03ADD">
              <w:t xml:space="preserve">BPM, </w:t>
            </w:r>
            <w:r>
              <w:t xml:space="preserve">Conceptual, Logical, and Physical Architectures) for </w:t>
            </w:r>
            <w:r w:rsidR="005E15B4">
              <w:t xml:space="preserve">integrating Delta’s Call </w:t>
            </w:r>
            <w:proofErr w:type="spellStart"/>
            <w:r w:rsidR="005E15B4">
              <w:t>Center</w:t>
            </w:r>
            <w:proofErr w:type="spellEnd"/>
            <w:r w:rsidR="005E15B4">
              <w:t xml:space="preserve">, </w:t>
            </w:r>
            <w:proofErr w:type="gramStart"/>
            <w:r w:rsidR="005E15B4">
              <w:t>Salesforce.com</w:t>
            </w:r>
            <w:r>
              <w:t xml:space="preserve"> </w:t>
            </w:r>
            <w:r w:rsidR="005E15B4">
              <w:t xml:space="preserve"> Portal</w:t>
            </w:r>
            <w:proofErr w:type="gramEnd"/>
            <w:r w:rsidR="00060911">
              <w:t xml:space="preserve"> </w:t>
            </w:r>
            <w:r>
              <w:t>and Sales Employee desktops.</w:t>
            </w:r>
          </w:p>
          <w:p w:rsidR="00832AAE" w:rsidRDefault="002E33E4" w:rsidP="00874AC1">
            <w:pPr>
              <w:pStyle w:val="Texte1"/>
              <w:numPr>
                <w:ilvl w:val="1"/>
                <w:numId w:val="6"/>
              </w:numPr>
            </w:pPr>
            <w:r>
              <w:t>Designed a Solution (Conceptual, Logical, and Physical Architectures)   for the integration of multiple enterprise systems and channels. Some technologies</w:t>
            </w:r>
            <w:r w:rsidR="00803D52">
              <w:t xml:space="preserve"> used</w:t>
            </w:r>
            <w:r>
              <w:t xml:space="preserve"> include SOA,</w:t>
            </w:r>
            <w:r w:rsidR="00803D52">
              <w:t xml:space="preserve"> MQ, and </w:t>
            </w:r>
            <w:proofErr w:type="spellStart"/>
            <w:r w:rsidR="00803D52">
              <w:t>Informatica</w:t>
            </w:r>
            <w:proofErr w:type="spellEnd"/>
            <w:r w:rsidR="00803D52">
              <w:t>.</w:t>
            </w:r>
            <w:r>
              <w:t xml:space="preserve"> </w:t>
            </w:r>
          </w:p>
          <w:p w:rsidR="002E33E4" w:rsidRDefault="002E33E4" w:rsidP="00874AC1">
            <w:pPr>
              <w:pStyle w:val="Texte1"/>
              <w:numPr>
                <w:ilvl w:val="1"/>
                <w:numId w:val="6"/>
              </w:numPr>
            </w:pPr>
            <w:r>
              <w:t xml:space="preserve">Designed a </w:t>
            </w:r>
            <w:r w:rsidR="00B8707E">
              <w:t xml:space="preserve">Business Intelligence Solution </w:t>
            </w:r>
            <w:r>
              <w:t>(Conceptual, Logical, and Physical Architectures</w:t>
            </w:r>
            <w:r w:rsidR="00862871">
              <w:t>) integrated</w:t>
            </w:r>
            <w:r w:rsidR="00B8707E">
              <w:t xml:space="preserve"> with Delta.com Enterprise Data warehouse</w:t>
            </w:r>
            <w:r w:rsidR="00803D52">
              <w:t>. Technologies used include IB</w:t>
            </w:r>
            <w:r w:rsidR="00862871">
              <w:t>M</w:t>
            </w:r>
            <w:r w:rsidR="00803D52">
              <w:t xml:space="preserve"> </w:t>
            </w:r>
            <w:proofErr w:type="spellStart"/>
            <w:r w:rsidR="00803D52">
              <w:t>Cognos</w:t>
            </w:r>
            <w:proofErr w:type="spellEnd"/>
            <w:r w:rsidR="00803D52">
              <w:t>, Teradata</w:t>
            </w:r>
          </w:p>
          <w:p w:rsidR="0041734C" w:rsidRDefault="00862871" w:rsidP="00874AC1">
            <w:pPr>
              <w:pStyle w:val="Texte1"/>
              <w:numPr>
                <w:ilvl w:val="0"/>
                <w:numId w:val="6"/>
              </w:numPr>
            </w:pPr>
            <w:r>
              <w:t>Electronic One Day P</w:t>
            </w:r>
            <w:r w:rsidR="0041734C">
              <w:t>ass</w:t>
            </w:r>
            <w:r>
              <w:t xml:space="preserve"> Project</w:t>
            </w:r>
          </w:p>
          <w:p w:rsidR="0041734C" w:rsidRDefault="0041734C" w:rsidP="00874AC1">
            <w:pPr>
              <w:pStyle w:val="Texte1"/>
              <w:numPr>
                <w:ilvl w:val="1"/>
                <w:numId w:val="6"/>
              </w:numPr>
            </w:pPr>
            <w:r>
              <w:t xml:space="preserve"> Designed (</w:t>
            </w:r>
            <w:r w:rsidR="00C03ADD">
              <w:t xml:space="preserve">BPM, </w:t>
            </w:r>
            <w:r>
              <w:t xml:space="preserve">Conceptual, Logical, and Physical Architectures) Delta’s first Fulfilment system </w:t>
            </w:r>
            <w:r w:rsidR="00041D93">
              <w:t xml:space="preserve">and order management system </w:t>
            </w:r>
            <w:r>
              <w:t xml:space="preserve">for non-fare items. Technologies used include SOA, DB2, WebSphere, </w:t>
            </w:r>
            <w:proofErr w:type="spellStart"/>
            <w:r>
              <w:t>Tibco</w:t>
            </w:r>
            <w:proofErr w:type="spellEnd"/>
            <w:r>
              <w:t xml:space="preserve">, </w:t>
            </w:r>
            <w:proofErr w:type="spellStart"/>
            <w:r w:rsidR="00504018">
              <w:t>Travelport</w:t>
            </w:r>
            <w:proofErr w:type="spellEnd"/>
            <w:r w:rsidR="00504018">
              <w:t xml:space="preserve">, Mainframe, </w:t>
            </w:r>
            <w:r>
              <w:t>and more.</w:t>
            </w:r>
          </w:p>
          <w:p w:rsidR="002E33E4" w:rsidRDefault="0041734C" w:rsidP="00874AC1">
            <w:pPr>
              <w:pStyle w:val="Texte1"/>
              <w:numPr>
                <w:ilvl w:val="1"/>
                <w:numId w:val="6"/>
              </w:numPr>
            </w:pPr>
            <w:r>
              <w:t>Designed a solution (</w:t>
            </w:r>
            <w:r w:rsidR="00C03ADD">
              <w:t xml:space="preserve">BPM, </w:t>
            </w:r>
            <w:r>
              <w:t xml:space="preserve">Conceptual, Logical, and Physical Architectures) that </w:t>
            </w:r>
            <w:r w:rsidR="0029498C">
              <w:t>enabled</w:t>
            </w:r>
            <w:r>
              <w:t xml:space="preserve"> Delta to sell some non-fare products across multiple channels including Sky Lounges at the airports, Delta.com, Mainframe clients and more. Technologies used include SOA, DB2, WebSphere, </w:t>
            </w:r>
            <w:proofErr w:type="spellStart"/>
            <w:r>
              <w:t>Tibco</w:t>
            </w:r>
            <w:proofErr w:type="spellEnd"/>
            <w:r>
              <w:t xml:space="preserve">, </w:t>
            </w:r>
            <w:proofErr w:type="spellStart"/>
            <w:r w:rsidR="00504018">
              <w:t>Travelport</w:t>
            </w:r>
            <w:proofErr w:type="spellEnd"/>
            <w:r w:rsidR="00504018">
              <w:t xml:space="preserve">, Mainframe </w:t>
            </w:r>
            <w:r>
              <w:t>and more.</w:t>
            </w:r>
          </w:p>
          <w:p w:rsidR="0041734C" w:rsidRDefault="0041734C" w:rsidP="00874AC1">
            <w:pPr>
              <w:pStyle w:val="Texte1"/>
              <w:numPr>
                <w:ilvl w:val="0"/>
                <w:numId w:val="6"/>
              </w:numPr>
            </w:pPr>
            <w:r>
              <w:t>Delta Codeshare Partnerships</w:t>
            </w:r>
            <w:r w:rsidR="00862871">
              <w:t xml:space="preserve"> project</w:t>
            </w:r>
          </w:p>
          <w:p w:rsidR="0041734C" w:rsidRDefault="0041734C" w:rsidP="00874AC1">
            <w:pPr>
              <w:pStyle w:val="Texte1"/>
              <w:numPr>
                <w:ilvl w:val="1"/>
                <w:numId w:val="6"/>
              </w:numPr>
            </w:pPr>
            <w:r>
              <w:t>Designed a solution (</w:t>
            </w:r>
            <w:r w:rsidR="00C03ADD">
              <w:t xml:space="preserve">BPM, </w:t>
            </w:r>
            <w:r>
              <w:t xml:space="preserve">Conceptual, Logical, and Physical Architectures) that </w:t>
            </w:r>
            <w:r w:rsidR="001A6373">
              <w:t>integrated</w:t>
            </w:r>
            <w:r w:rsidR="0029498C">
              <w:t xml:space="preserve"> Delta systems with its Airline partners to allow for joint sales and revenue sharing. Technologies used include SOA, </w:t>
            </w:r>
            <w:r w:rsidR="00716198">
              <w:t>Oracle</w:t>
            </w:r>
            <w:r w:rsidR="0029498C">
              <w:t xml:space="preserve">, WebSphere, </w:t>
            </w:r>
            <w:proofErr w:type="spellStart"/>
            <w:r w:rsidR="0029498C">
              <w:t>Tibco</w:t>
            </w:r>
            <w:proofErr w:type="spellEnd"/>
            <w:r w:rsidR="0029498C">
              <w:t xml:space="preserve">, </w:t>
            </w:r>
            <w:proofErr w:type="spellStart"/>
            <w:r w:rsidR="0029498C">
              <w:t>Travelport</w:t>
            </w:r>
            <w:proofErr w:type="spellEnd"/>
            <w:r w:rsidR="0029498C">
              <w:t>, GDS, Mainframe and more.</w:t>
            </w:r>
          </w:p>
          <w:p w:rsidR="00716198" w:rsidRDefault="001A6373" w:rsidP="00874AC1">
            <w:pPr>
              <w:pStyle w:val="Texte1"/>
              <w:numPr>
                <w:ilvl w:val="0"/>
                <w:numId w:val="6"/>
              </w:numPr>
            </w:pPr>
            <w:r>
              <w:t xml:space="preserve">Delta, </w:t>
            </w:r>
            <w:r w:rsidR="00716198">
              <w:t>ARC and IATA Partnership</w:t>
            </w:r>
            <w:r w:rsidR="00862871">
              <w:t xml:space="preserve"> project</w:t>
            </w:r>
          </w:p>
          <w:p w:rsidR="00716198" w:rsidRDefault="00716198" w:rsidP="00874AC1">
            <w:pPr>
              <w:pStyle w:val="Texte1"/>
              <w:numPr>
                <w:ilvl w:val="1"/>
                <w:numId w:val="6"/>
              </w:numPr>
            </w:pPr>
            <w:r>
              <w:t>Designed a solution (</w:t>
            </w:r>
            <w:r w:rsidR="00C03ADD">
              <w:t xml:space="preserve">BPM, </w:t>
            </w:r>
            <w:r>
              <w:t>Conceptual, Logical, and Physical Architectures) that integra</w:t>
            </w:r>
            <w:r w:rsidR="00683395">
              <w:t>ted</w:t>
            </w:r>
            <w:r>
              <w:t xml:space="preserve"> Delta systems with its partners ARC and IATA. Techno</w:t>
            </w:r>
            <w:r w:rsidR="00C9364D">
              <w:t>logies used include SOA, Oracle</w:t>
            </w:r>
            <w:r w:rsidR="00C03959">
              <w:t>,</w:t>
            </w:r>
            <w:r>
              <w:t xml:space="preserve"> </w:t>
            </w:r>
            <w:proofErr w:type="spellStart"/>
            <w:r>
              <w:t>Informatica</w:t>
            </w:r>
            <w:proofErr w:type="spellEnd"/>
            <w:r>
              <w:t>, Mainframe</w:t>
            </w:r>
            <w:r w:rsidR="001C7763">
              <w:t>, B2B gateway</w:t>
            </w:r>
            <w:r>
              <w:t xml:space="preserve"> and more.</w:t>
            </w:r>
          </w:p>
          <w:p w:rsidR="009C394B" w:rsidRDefault="009C394B" w:rsidP="00874AC1">
            <w:pPr>
              <w:pStyle w:val="Texte1"/>
              <w:numPr>
                <w:ilvl w:val="0"/>
                <w:numId w:val="6"/>
              </w:numPr>
            </w:pPr>
            <w:r>
              <w:t>Paid Economy</w:t>
            </w:r>
          </w:p>
          <w:p w:rsidR="009C394B" w:rsidRDefault="009C394B" w:rsidP="00874AC1">
            <w:pPr>
              <w:pStyle w:val="Texte1"/>
              <w:numPr>
                <w:ilvl w:val="1"/>
                <w:numId w:val="6"/>
              </w:numPr>
            </w:pPr>
            <w:r>
              <w:t>Designed a solution (</w:t>
            </w:r>
            <w:r w:rsidR="00C03ADD">
              <w:t xml:space="preserve">BPM, </w:t>
            </w:r>
            <w:r>
              <w:t>Conceptual, Logical, and Physical Architectures</w:t>
            </w:r>
            <w:r w:rsidR="00A22D45">
              <w:t>) that</w:t>
            </w:r>
            <w:r>
              <w:t xml:space="preserve"> will allow Delta to sell high premium seats </w:t>
            </w:r>
            <w:r w:rsidR="006B0984">
              <w:t xml:space="preserve">on all its aircrafts </w:t>
            </w:r>
            <w:r w:rsidR="00A22D45">
              <w:t>and other non-fair products through Delta.com and several other channels</w:t>
            </w:r>
            <w:r w:rsidR="006B0984">
              <w:t xml:space="preserve">. This involved design of an Enterprise </w:t>
            </w:r>
            <w:r>
              <w:t xml:space="preserve">Rules Engine, Product </w:t>
            </w:r>
            <w:proofErr w:type="spellStart"/>
            <w:r w:rsidR="006B0984">
              <w:t>Catalog</w:t>
            </w:r>
            <w:proofErr w:type="spellEnd"/>
            <w:r>
              <w:t xml:space="preserve">, </w:t>
            </w:r>
            <w:proofErr w:type="gramStart"/>
            <w:r>
              <w:t>Eligibility</w:t>
            </w:r>
            <w:proofErr w:type="gramEnd"/>
            <w:r>
              <w:t xml:space="preserve"> </w:t>
            </w:r>
            <w:r w:rsidR="006B0984">
              <w:t xml:space="preserve">Rules Engine </w:t>
            </w:r>
            <w:r>
              <w:t xml:space="preserve">and Inventory Management system for non-fare Delta products. Technologies used include SOA, Oracle, </w:t>
            </w:r>
            <w:proofErr w:type="spellStart"/>
            <w:proofErr w:type="gramStart"/>
            <w:r>
              <w:t>Datalex</w:t>
            </w:r>
            <w:proofErr w:type="spellEnd"/>
            <w:proofErr w:type="gramEnd"/>
            <w:r>
              <w:t xml:space="preserve">, WebSphere </w:t>
            </w:r>
            <w:proofErr w:type="spellStart"/>
            <w:r>
              <w:t>iLog</w:t>
            </w:r>
            <w:proofErr w:type="spellEnd"/>
            <w:r>
              <w:t xml:space="preserve">, </w:t>
            </w:r>
            <w:proofErr w:type="spellStart"/>
            <w:r w:rsidR="00F31327">
              <w:t>Tibco</w:t>
            </w:r>
            <w:proofErr w:type="spellEnd"/>
            <w:r w:rsidR="00F31327">
              <w:t xml:space="preserve"> </w:t>
            </w:r>
            <w:r>
              <w:t>and more.</w:t>
            </w:r>
          </w:p>
          <w:p w:rsidR="0041734C" w:rsidRDefault="0041734C" w:rsidP="0075146D">
            <w:pPr>
              <w:pStyle w:val="Texte1"/>
              <w:ind w:left="709"/>
            </w:pPr>
          </w:p>
          <w:p w:rsidR="0041734C" w:rsidRPr="00F8122B" w:rsidRDefault="0041734C" w:rsidP="008162EE">
            <w:pPr>
              <w:pStyle w:val="Texte1"/>
            </w:pPr>
          </w:p>
        </w:tc>
      </w:tr>
      <w:tr w:rsidR="00832AAE">
        <w:tblPrEx>
          <w:tblBorders>
            <w:bottom w:val="none" w:sz="0" w:space="0" w:color="auto"/>
          </w:tblBorders>
        </w:tblPrEx>
        <w:trPr>
          <w:gridBefore w:val="1"/>
          <w:wBefore w:w="108" w:type="dxa"/>
          <w:trHeight w:val="570"/>
        </w:trPr>
        <w:tc>
          <w:tcPr>
            <w:tcW w:w="2126" w:type="dxa"/>
          </w:tcPr>
          <w:p w:rsidR="00015DBE" w:rsidRDefault="00EC06BA">
            <w:pPr>
              <w:pStyle w:val="CellTitle1"/>
              <w:numPr>
                <w:ilvl w:val="0"/>
                <w:numId w:val="0"/>
              </w:numPr>
            </w:pPr>
            <w:r>
              <w:lastRenderedPageBreak/>
              <w:t xml:space="preserve">IBM Assignment </w:t>
            </w:r>
            <w:r w:rsidR="00832AAE">
              <w:t xml:space="preserve"> History</w:t>
            </w:r>
            <w:r w:rsidR="00F8099F">
              <w:t xml:space="preserve"> </w:t>
            </w:r>
          </w:p>
          <w:p w:rsidR="00832AAE" w:rsidRDefault="00F8099F">
            <w:pPr>
              <w:pStyle w:val="CellTitle1"/>
              <w:numPr>
                <w:ilvl w:val="0"/>
                <w:numId w:val="0"/>
              </w:numPr>
            </w:pPr>
            <w:r>
              <w:t>(Fulltime</w:t>
            </w:r>
            <w:r w:rsidR="00225BD7">
              <w:t xml:space="preserve"> employee</w:t>
            </w:r>
            <w:r>
              <w:t>)</w:t>
            </w:r>
          </w:p>
        </w:tc>
        <w:tc>
          <w:tcPr>
            <w:tcW w:w="8222" w:type="dxa"/>
            <w:gridSpan w:val="2"/>
          </w:tcPr>
          <w:p w:rsidR="004523E2" w:rsidRDefault="00CF2308" w:rsidP="004523E2">
            <w:pPr>
              <w:pStyle w:val="Texte1"/>
              <w:tabs>
                <w:tab w:val="left" w:pos="1892"/>
              </w:tabs>
              <w:spacing w:after="0"/>
              <w:ind w:left="1892" w:hanging="1892"/>
              <w:rPr>
                <w:b/>
              </w:rPr>
            </w:pPr>
            <w:smartTag w:uri="urn:schemas-microsoft-com:office:smarttags" w:element="PlaceName">
              <w:r w:rsidRPr="00CF2308">
                <w:rPr>
                  <w:b/>
                </w:rPr>
                <w:t>Fire</w:t>
              </w:r>
            </w:smartTag>
            <w:r w:rsidRPr="00CF2308">
              <w:rPr>
                <w:b/>
              </w:rPr>
              <w:t xml:space="preserve"> </w:t>
            </w:r>
            <w:smartTag w:uri="urn:schemas-microsoft-com:office:smarttags" w:element="PlaceType">
              <w:r w:rsidRPr="00CF2308">
                <w:rPr>
                  <w:b/>
                </w:rPr>
                <w:t>Department</w:t>
              </w:r>
            </w:smartTag>
            <w:r w:rsidRPr="00CF2308">
              <w:rPr>
                <w:b/>
              </w:rPr>
              <w:t xml:space="preserve"> </w:t>
            </w:r>
            <w:smartTag w:uri="urn:schemas-microsoft-com:office:smarttags" w:element="PlaceType">
              <w:r w:rsidRPr="00CF2308">
                <w:rPr>
                  <w:b/>
                </w:rPr>
                <w:t>City</w:t>
              </w:r>
            </w:smartTag>
            <w:r w:rsidRPr="00CF2308">
              <w:rPr>
                <w:b/>
              </w:rPr>
              <w:t xml:space="preserve"> of </w:t>
            </w:r>
            <w:smartTag w:uri="urn:schemas-microsoft-com:office:smarttags" w:element="State">
              <w:smartTag w:uri="urn:schemas-microsoft-com:office:smarttags" w:element="place">
                <w:r w:rsidRPr="00CF2308">
                  <w:rPr>
                    <w:b/>
                  </w:rPr>
                  <w:t>New York</w:t>
                </w:r>
              </w:smartTag>
            </w:smartTag>
            <w:r>
              <w:rPr>
                <w:b/>
              </w:rPr>
              <w:t xml:space="preserve"> (FDNY)</w:t>
            </w:r>
          </w:p>
          <w:p w:rsidR="004523E2" w:rsidRDefault="004523E2" w:rsidP="004523E2">
            <w:pPr>
              <w:pStyle w:val="Texte1"/>
              <w:tabs>
                <w:tab w:val="left" w:pos="317"/>
              </w:tabs>
              <w:ind w:left="317"/>
              <w:rPr>
                <w:b/>
              </w:rPr>
            </w:pPr>
            <w:r>
              <w:rPr>
                <w:b/>
              </w:rPr>
              <w:t xml:space="preserve">8/2009 – </w:t>
            </w:r>
            <w:r w:rsidR="00DB50B9">
              <w:rPr>
                <w:b/>
              </w:rPr>
              <w:t>4</w:t>
            </w:r>
            <w:r w:rsidR="00C4697B">
              <w:rPr>
                <w:b/>
              </w:rPr>
              <w:t>/2010</w:t>
            </w:r>
            <w:r>
              <w:rPr>
                <w:b/>
              </w:rPr>
              <w:t xml:space="preserve">  SOA Integration</w:t>
            </w:r>
            <w:r w:rsidR="00584E54">
              <w:rPr>
                <w:b/>
              </w:rPr>
              <w:t xml:space="preserve"> and Application</w:t>
            </w:r>
            <w:r>
              <w:rPr>
                <w:b/>
              </w:rPr>
              <w:t xml:space="preserve"> Architect</w:t>
            </w:r>
          </w:p>
          <w:p w:rsidR="007F2702" w:rsidRDefault="007F2702" w:rsidP="004523E2">
            <w:pPr>
              <w:pStyle w:val="Texte1"/>
              <w:tabs>
                <w:tab w:val="left" w:pos="317"/>
              </w:tabs>
              <w:ind w:left="317"/>
              <w:rPr>
                <w:b/>
              </w:rPr>
            </w:pPr>
            <w:r>
              <w:rPr>
                <w:b/>
              </w:rPr>
              <w:t>Size of Team led - 10</w:t>
            </w:r>
          </w:p>
          <w:p w:rsidR="004523E2" w:rsidRDefault="004523E2" w:rsidP="004523E2">
            <w:pPr>
              <w:pStyle w:val="Texte1"/>
              <w:tabs>
                <w:tab w:val="left" w:pos="317"/>
              </w:tabs>
              <w:ind w:left="317"/>
            </w:pPr>
            <w:r>
              <w:rPr>
                <w:u w:val="single"/>
              </w:rPr>
              <w:t>Project Description</w:t>
            </w:r>
            <w:r>
              <w:t>: - Design and Implement Client’s Enterprise Integration Tier to connect client’s internal systems with external system</w:t>
            </w:r>
            <w:r w:rsidR="00781AC1">
              <w:t>s</w:t>
            </w:r>
            <w:r>
              <w:t xml:space="preserve"> using Oracle </w:t>
            </w:r>
            <w:r w:rsidR="00677FD7">
              <w:t xml:space="preserve">BPEL Server and </w:t>
            </w:r>
            <w:r>
              <w:t>Service Oriented Architecture (SOA) Suite.</w:t>
            </w:r>
          </w:p>
          <w:p w:rsidR="004523E2" w:rsidRDefault="004523E2" w:rsidP="004523E2">
            <w:pPr>
              <w:pStyle w:val="Texte1"/>
              <w:tabs>
                <w:tab w:val="left" w:pos="317"/>
              </w:tabs>
              <w:ind w:left="317"/>
            </w:pPr>
            <w:r>
              <w:t>o</w:t>
            </w:r>
            <w:r>
              <w:tab/>
              <w:t xml:space="preserve">Designed </w:t>
            </w:r>
            <w:r w:rsidR="00C03ADD">
              <w:t xml:space="preserve">BPM,  </w:t>
            </w:r>
            <w:r>
              <w:t>BPEL</w:t>
            </w:r>
            <w:r w:rsidR="00EC613A">
              <w:t xml:space="preserve"> Workflows</w:t>
            </w:r>
            <w:r>
              <w:t xml:space="preserve"> </w:t>
            </w:r>
            <w:r w:rsidR="00781AC1">
              <w:t xml:space="preserve">and SOA </w:t>
            </w:r>
            <w:r>
              <w:t xml:space="preserve">Processes using Oracle </w:t>
            </w:r>
            <w:proofErr w:type="spellStart"/>
            <w:r>
              <w:t>JDeveloper</w:t>
            </w:r>
            <w:proofErr w:type="spellEnd"/>
            <w:r>
              <w:t>.</w:t>
            </w:r>
          </w:p>
          <w:p w:rsidR="004523E2" w:rsidRDefault="00762F60" w:rsidP="004523E2">
            <w:pPr>
              <w:pStyle w:val="Texte1"/>
              <w:tabs>
                <w:tab w:val="left" w:pos="317"/>
              </w:tabs>
              <w:ind w:left="317"/>
            </w:pPr>
            <w:r>
              <w:t>o</w:t>
            </w:r>
            <w:r>
              <w:tab/>
              <w:t>Led the i</w:t>
            </w:r>
            <w:r w:rsidR="006037EC">
              <w:t>mplementation of</w:t>
            </w:r>
            <w:r w:rsidR="004523E2">
              <w:t xml:space="preserve"> BPEL and SOA processes using Oracle </w:t>
            </w:r>
            <w:proofErr w:type="spellStart"/>
            <w:r w:rsidR="004523E2">
              <w:t>JDeveloper</w:t>
            </w:r>
            <w:proofErr w:type="spellEnd"/>
            <w:r w:rsidR="004523E2">
              <w:t xml:space="preserve"> .</w:t>
            </w:r>
          </w:p>
          <w:p w:rsidR="00781AC1" w:rsidRDefault="004523E2" w:rsidP="00E87B21">
            <w:pPr>
              <w:pStyle w:val="Texte1"/>
              <w:tabs>
                <w:tab w:val="left" w:pos="317"/>
              </w:tabs>
              <w:ind w:left="317"/>
            </w:pPr>
            <w:r>
              <w:t>o</w:t>
            </w:r>
            <w:r>
              <w:tab/>
              <w:t>Installed and Configured Oracle SOA Suite</w:t>
            </w:r>
            <w:r w:rsidR="00C03959">
              <w:t>, Oracle Service Bus,</w:t>
            </w:r>
            <w:r w:rsidR="008047EA">
              <w:t xml:space="preserve"> and Web Logic </w:t>
            </w:r>
            <w:r>
              <w:t xml:space="preserve"> in Sun Solaris servers.</w:t>
            </w:r>
            <w:r w:rsidR="00781AC1">
              <w:t xml:space="preserve"> </w:t>
            </w:r>
          </w:p>
          <w:p w:rsidR="00E87B21" w:rsidRDefault="00030ED3" w:rsidP="00E87B21">
            <w:pPr>
              <w:pStyle w:val="Texte1"/>
              <w:tabs>
                <w:tab w:val="left" w:pos="317"/>
              </w:tabs>
              <w:ind w:left="317"/>
            </w:pPr>
            <w:r>
              <w:t xml:space="preserve"> o</w:t>
            </w:r>
            <w:r>
              <w:tab/>
              <w:t>Designed and Developed J2EE web based consumer applications</w:t>
            </w:r>
            <w:r w:rsidR="00643DB6">
              <w:t xml:space="preserve"> using Spring,      DHTML, and Ajax</w:t>
            </w:r>
            <w:r>
              <w:t>.</w:t>
            </w:r>
            <w:r w:rsidR="00E87B21">
              <w:t xml:space="preserve"> </w:t>
            </w:r>
          </w:p>
          <w:p w:rsidR="003E4343" w:rsidRDefault="005C4325" w:rsidP="00E87B21">
            <w:pPr>
              <w:pStyle w:val="Texte1"/>
              <w:tabs>
                <w:tab w:val="left" w:pos="317"/>
              </w:tabs>
              <w:ind w:left="317"/>
            </w:pPr>
            <w:r>
              <w:t>o</w:t>
            </w:r>
            <w:r w:rsidR="003E4343">
              <w:t xml:space="preserve">    Designed and implemented Single-</w:t>
            </w:r>
            <w:proofErr w:type="spellStart"/>
            <w:r w:rsidR="003E4343">
              <w:t>Signon</w:t>
            </w:r>
            <w:proofErr w:type="spellEnd"/>
            <w:r w:rsidR="003E4343">
              <w:t xml:space="preserve"> WS-Security using XML Token (SAML) and X.509 Digital Certificate.</w:t>
            </w:r>
          </w:p>
          <w:p w:rsidR="00E87B21" w:rsidRDefault="00E87B21" w:rsidP="00E87B21">
            <w:pPr>
              <w:pStyle w:val="Texte1"/>
              <w:tabs>
                <w:tab w:val="left" w:pos="317"/>
              </w:tabs>
            </w:pPr>
            <w:r>
              <w:t xml:space="preserve">      o</w:t>
            </w:r>
            <w:r>
              <w:tab/>
              <w:t>Deployed applications to the servers.</w:t>
            </w:r>
          </w:p>
          <w:p w:rsidR="003E4343" w:rsidRDefault="003E4343" w:rsidP="00E87B21">
            <w:pPr>
              <w:pStyle w:val="Texte1"/>
              <w:tabs>
                <w:tab w:val="left" w:pos="317"/>
              </w:tabs>
            </w:pPr>
            <w:r>
              <w:t xml:space="preserve">      </w:t>
            </w:r>
          </w:p>
          <w:p w:rsidR="00030ED3" w:rsidRDefault="00030ED3" w:rsidP="00781AC1">
            <w:pPr>
              <w:pStyle w:val="Texte1"/>
              <w:tabs>
                <w:tab w:val="left" w:pos="317"/>
              </w:tabs>
            </w:pPr>
          </w:p>
          <w:p w:rsidR="00F24F6E" w:rsidRDefault="00F24F6E" w:rsidP="00F24F6E">
            <w:pPr>
              <w:pStyle w:val="Texte1"/>
              <w:tabs>
                <w:tab w:val="left" w:pos="1892"/>
              </w:tabs>
              <w:spacing w:after="0"/>
              <w:ind w:left="1892" w:hanging="1892"/>
              <w:rPr>
                <w:b/>
              </w:rPr>
            </w:pPr>
            <w:r>
              <w:rPr>
                <w:b/>
              </w:rPr>
              <w:t>Medtronic</w:t>
            </w:r>
          </w:p>
          <w:p w:rsidR="00F24F6E" w:rsidRDefault="00F24F6E" w:rsidP="00F24F6E">
            <w:pPr>
              <w:pStyle w:val="Texte1"/>
              <w:tabs>
                <w:tab w:val="left" w:pos="317"/>
              </w:tabs>
              <w:ind w:left="317"/>
              <w:rPr>
                <w:b/>
              </w:rPr>
            </w:pPr>
            <w:r>
              <w:rPr>
                <w:b/>
              </w:rPr>
              <w:t>6/2009 - 8/2009  Web Development Transition Lead</w:t>
            </w:r>
          </w:p>
          <w:p w:rsidR="007F2702" w:rsidRDefault="00B31BB8" w:rsidP="00F24F6E">
            <w:pPr>
              <w:pStyle w:val="Texte1"/>
              <w:tabs>
                <w:tab w:val="left" w:pos="317"/>
              </w:tabs>
              <w:ind w:left="317"/>
              <w:rPr>
                <w:b/>
              </w:rPr>
            </w:pPr>
            <w:r>
              <w:rPr>
                <w:b/>
              </w:rPr>
              <w:t>Size of Team led - 40</w:t>
            </w:r>
          </w:p>
          <w:p w:rsidR="00F24F6E" w:rsidRDefault="00F24F6E" w:rsidP="00F24F6E">
            <w:pPr>
              <w:pStyle w:val="Texte1"/>
              <w:tabs>
                <w:tab w:val="left" w:pos="317"/>
              </w:tabs>
              <w:ind w:left="317"/>
            </w:pPr>
            <w:r>
              <w:rPr>
                <w:u w:val="single"/>
              </w:rPr>
              <w:t>Project Description</w:t>
            </w:r>
            <w:r>
              <w:t>: - Lead Transition effort of existing Medtronic Web Development resources to IBM</w:t>
            </w:r>
            <w:r w:rsidR="001F407F">
              <w:t xml:space="preserve"> onshore and offshore team.</w:t>
            </w:r>
          </w:p>
          <w:p w:rsidR="00F24F6E" w:rsidRDefault="00F24F6E" w:rsidP="00F24F6E">
            <w:pPr>
              <w:pStyle w:val="Texte1"/>
              <w:tabs>
                <w:tab w:val="left" w:pos="317"/>
              </w:tabs>
              <w:ind w:left="317"/>
            </w:pPr>
            <w:r>
              <w:t>o</w:t>
            </w:r>
            <w:r>
              <w:tab/>
            </w:r>
            <w:r w:rsidR="001F407F">
              <w:t>Worked with Medtronic Web Development and Support Manager to create a Transition plan for transition of Medtronic web developer and support resources to IBM</w:t>
            </w:r>
            <w:r>
              <w:t>.</w:t>
            </w:r>
          </w:p>
          <w:p w:rsidR="00F24F6E" w:rsidRDefault="00F24F6E" w:rsidP="00F24F6E">
            <w:pPr>
              <w:pStyle w:val="Texte1"/>
              <w:tabs>
                <w:tab w:val="left" w:pos="317"/>
              </w:tabs>
              <w:ind w:left="317"/>
            </w:pPr>
            <w:r>
              <w:t>o</w:t>
            </w:r>
            <w:r>
              <w:tab/>
            </w:r>
            <w:r w:rsidR="001F407F">
              <w:t>Led the recruitment effort of IBM onshore and offshore resources</w:t>
            </w:r>
            <w:r>
              <w:t>.</w:t>
            </w:r>
          </w:p>
          <w:p w:rsidR="00F24F6E" w:rsidRDefault="00F24F6E" w:rsidP="00F24F6E">
            <w:pPr>
              <w:pStyle w:val="Texte1"/>
              <w:tabs>
                <w:tab w:val="left" w:pos="317"/>
              </w:tabs>
              <w:ind w:left="317"/>
            </w:pPr>
            <w:r>
              <w:t>o</w:t>
            </w:r>
            <w:r>
              <w:tab/>
            </w:r>
            <w:r w:rsidR="001F407F">
              <w:t>Coordinated the Knowledge Transfer sessions between Medtronic employees and IBM onshore and offshore team.</w:t>
            </w:r>
          </w:p>
          <w:p w:rsidR="00825E59" w:rsidRDefault="00825E59" w:rsidP="00F24F6E">
            <w:pPr>
              <w:pStyle w:val="Texte1"/>
              <w:tabs>
                <w:tab w:val="left" w:pos="317"/>
              </w:tabs>
              <w:ind w:left="317"/>
            </w:pPr>
          </w:p>
          <w:p w:rsidR="00E13B21" w:rsidRDefault="00E13B21" w:rsidP="00E13B21">
            <w:pPr>
              <w:pStyle w:val="Texte1"/>
              <w:tabs>
                <w:tab w:val="left" w:pos="1892"/>
              </w:tabs>
              <w:spacing w:after="0"/>
              <w:ind w:left="1892" w:hanging="1892"/>
              <w:rPr>
                <w:b/>
              </w:rPr>
            </w:pPr>
            <w:r>
              <w:rPr>
                <w:b/>
              </w:rPr>
              <w:t>City Furniture</w:t>
            </w:r>
          </w:p>
          <w:p w:rsidR="00E13B21" w:rsidRDefault="00E13B21" w:rsidP="00E13B21">
            <w:pPr>
              <w:pStyle w:val="Texte1"/>
              <w:tabs>
                <w:tab w:val="left" w:pos="317"/>
              </w:tabs>
              <w:ind w:left="317"/>
              <w:rPr>
                <w:b/>
              </w:rPr>
            </w:pPr>
            <w:r>
              <w:rPr>
                <w:b/>
              </w:rPr>
              <w:t>06/2008 - 6/2009 Sr. Architect, Team Lead</w:t>
            </w:r>
          </w:p>
          <w:p w:rsidR="00E13B21" w:rsidRDefault="00E13B21" w:rsidP="00E13B21">
            <w:pPr>
              <w:pStyle w:val="Texte1"/>
              <w:tabs>
                <w:tab w:val="left" w:pos="317"/>
              </w:tabs>
              <w:ind w:left="317"/>
              <w:rPr>
                <w:b/>
              </w:rPr>
            </w:pPr>
            <w:r>
              <w:rPr>
                <w:b/>
              </w:rPr>
              <w:t>Size of Team Led - 20</w:t>
            </w:r>
          </w:p>
          <w:p w:rsidR="00E13B21" w:rsidRDefault="00E13B21" w:rsidP="00E13B21">
            <w:pPr>
              <w:pStyle w:val="Texte1"/>
              <w:tabs>
                <w:tab w:val="left" w:pos="317"/>
              </w:tabs>
              <w:ind w:left="317"/>
            </w:pPr>
            <w:r>
              <w:rPr>
                <w:u w:val="single"/>
              </w:rPr>
              <w:t>Project Description</w:t>
            </w:r>
            <w:r>
              <w:t>: Project Name: Design and Implementation of City Furniture Web-Based applications deployed in Kiosks, website, and client devices.</w:t>
            </w:r>
          </w:p>
          <w:p w:rsidR="00E13B21" w:rsidRDefault="00E13B21" w:rsidP="00E13B21">
            <w:pPr>
              <w:pStyle w:val="Texte1"/>
              <w:tabs>
                <w:tab w:val="left" w:pos="317"/>
              </w:tabs>
              <w:ind w:left="317"/>
            </w:pPr>
            <w:r>
              <w:t>Industry: Retail</w:t>
            </w:r>
          </w:p>
          <w:p w:rsidR="00E13B21" w:rsidRDefault="00E13B21" w:rsidP="00E13B21">
            <w:pPr>
              <w:pStyle w:val="Texte1"/>
              <w:tabs>
                <w:tab w:val="left" w:pos="317"/>
              </w:tabs>
              <w:ind w:left="317"/>
            </w:pPr>
            <w:r>
              <w:t>Customer: City Furniture</w:t>
            </w:r>
          </w:p>
          <w:p w:rsidR="00E13B21" w:rsidRDefault="00E13B21" w:rsidP="00E13B21">
            <w:pPr>
              <w:pStyle w:val="Texte1"/>
              <w:tabs>
                <w:tab w:val="left" w:pos="317"/>
              </w:tabs>
              <w:ind w:left="317"/>
            </w:pPr>
            <w:r>
              <w:t>Role: Sr. Architect, Team Lead</w:t>
            </w:r>
          </w:p>
          <w:p w:rsidR="00E13B21" w:rsidRDefault="00E13B21" w:rsidP="00E13B21">
            <w:pPr>
              <w:pStyle w:val="Texte1"/>
              <w:tabs>
                <w:tab w:val="left" w:pos="317"/>
              </w:tabs>
              <w:ind w:left="317"/>
            </w:pPr>
            <w:r>
              <w:t>Environment: WebSphere (6.x), DB2 Everyplace, DB2, and Rational Application Developer.</w:t>
            </w:r>
          </w:p>
          <w:p w:rsidR="00E13B21" w:rsidRDefault="00E13B21" w:rsidP="00E13B21">
            <w:pPr>
              <w:pStyle w:val="Texte1"/>
              <w:tabs>
                <w:tab w:val="left" w:pos="317"/>
              </w:tabs>
              <w:ind w:left="317"/>
            </w:pPr>
            <w:r>
              <w:t>Responsibilities/Accomplishment:</w:t>
            </w:r>
          </w:p>
          <w:p w:rsidR="00E13B21" w:rsidRDefault="00E13B21" w:rsidP="00E13B21">
            <w:pPr>
              <w:pStyle w:val="Texte1"/>
              <w:tabs>
                <w:tab w:val="left" w:pos="317"/>
              </w:tabs>
              <w:ind w:left="317"/>
            </w:pPr>
            <w:r>
              <w:t>Senior Architect and Technical lead responsible for gathering the business requirements; creating the technical documents, leading the design and implementation of the J2EE application, data, physical, and security infrastructure. The City Furniture solution comprised of 3 web-based applications accessible from 3 different interfaces; Kiosk (web browser based), Laptop running on Tomcat and using WebSphere/DB2 Everyplace for data synchronization with the central database on the server (WebSphere and Db2); Web Application running on WebSphere 6.x accessible from the computer</w:t>
            </w:r>
            <w:r w:rsidR="00F71C01">
              <w:t xml:space="preserve">, ESB using </w:t>
            </w:r>
            <w:proofErr w:type="spellStart"/>
            <w:r w:rsidR="00F71C01">
              <w:t>Tibco</w:t>
            </w:r>
            <w:proofErr w:type="spellEnd"/>
            <w:r>
              <w:t>. The list of tasks I performed includes:</w:t>
            </w:r>
          </w:p>
          <w:p w:rsidR="00E13B21" w:rsidRDefault="00E13B21" w:rsidP="00E13B21">
            <w:pPr>
              <w:pStyle w:val="Texte1"/>
              <w:tabs>
                <w:tab w:val="left" w:pos="317"/>
              </w:tabs>
              <w:ind w:left="317"/>
            </w:pPr>
            <w:r>
              <w:t>-</w:t>
            </w:r>
            <w:r>
              <w:tab/>
              <w:t xml:space="preserve">Led the gathering and documentation of requirements with the Company’s </w:t>
            </w:r>
            <w:smartTag w:uri="urn:schemas-microsoft-com:office:smarttags" w:element="stockticker">
              <w:r>
                <w:t>CEO</w:t>
              </w:r>
            </w:smartTag>
            <w:r>
              <w:t xml:space="preserve"> and </w:t>
            </w:r>
            <w:smartTag w:uri="urn:schemas-microsoft-com:office:smarttags" w:element="stockticker">
              <w:r>
                <w:t>CTO</w:t>
              </w:r>
            </w:smartTag>
            <w:r>
              <w:t xml:space="preserve"> using </w:t>
            </w:r>
            <w:smartTag w:uri="urn:schemas-microsoft-com:office:smarttags" w:element="stockticker">
              <w:r>
                <w:t>IBM</w:t>
              </w:r>
            </w:smartTag>
            <w:r>
              <w:t xml:space="preserve"> GS Methods</w:t>
            </w:r>
          </w:p>
          <w:p w:rsidR="00E13B21" w:rsidRDefault="00E13B21" w:rsidP="00E13B21">
            <w:pPr>
              <w:pStyle w:val="Texte1"/>
              <w:tabs>
                <w:tab w:val="left" w:pos="317"/>
              </w:tabs>
              <w:ind w:left="317"/>
            </w:pPr>
            <w:r>
              <w:lastRenderedPageBreak/>
              <w:t>-</w:t>
            </w:r>
            <w:r>
              <w:tab/>
              <w:t xml:space="preserve">Create the Technical Design documents using </w:t>
            </w:r>
            <w:smartTag w:uri="urn:schemas-microsoft-com:office:smarttags" w:element="stockticker">
              <w:r>
                <w:t>IBM</w:t>
              </w:r>
            </w:smartTag>
            <w:r>
              <w:t xml:space="preserve"> GS methods</w:t>
            </w:r>
          </w:p>
          <w:p w:rsidR="00E13B21" w:rsidRDefault="00E13B21" w:rsidP="00E13B21">
            <w:pPr>
              <w:pStyle w:val="Texte1"/>
              <w:tabs>
                <w:tab w:val="left" w:pos="317"/>
              </w:tabs>
              <w:ind w:left="317"/>
            </w:pPr>
            <w:r>
              <w:t>-</w:t>
            </w:r>
            <w:r>
              <w:tab/>
              <w:t>Led the creation of the hardware and software specifications document with the hardware and software team. This document was used to procure the software and hardware for the project</w:t>
            </w:r>
          </w:p>
          <w:p w:rsidR="00E13B21" w:rsidRDefault="00E13B21" w:rsidP="00E13B21">
            <w:pPr>
              <w:pStyle w:val="Texte1"/>
              <w:tabs>
                <w:tab w:val="left" w:pos="317"/>
              </w:tabs>
              <w:ind w:left="317"/>
            </w:pPr>
            <w:r>
              <w:t>-</w:t>
            </w:r>
            <w:r>
              <w:tab/>
              <w:t>Designed the Application Data Model.</w:t>
            </w:r>
          </w:p>
          <w:p w:rsidR="00E13B21" w:rsidRDefault="00E13B21" w:rsidP="00E13B21">
            <w:pPr>
              <w:pStyle w:val="Texte1"/>
              <w:tabs>
                <w:tab w:val="left" w:pos="317"/>
              </w:tabs>
              <w:ind w:left="317"/>
            </w:pPr>
            <w:r>
              <w:t>-</w:t>
            </w:r>
            <w:r>
              <w:tab/>
              <w:t>Led the Design and Implementation of the Physical infrastructure, which included Firewall rule definition, network design, OS specification etc.</w:t>
            </w:r>
          </w:p>
          <w:p w:rsidR="00E13B21" w:rsidRDefault="00E13B21" w:rsidP="00E13B21">
            <w:pPr>
              <w:pStyle w:val="Texte1"/>
              <w:tabs>
                <w:tab w:val="left" w:pos="317"/>
              </w:tabs>
              <w:ind w:left="317"/>
            </w:pPr>
            <w:r>
              <w:t>-</w:t>
            </w:r>
            <w:r>
              <w:tab/>
              <w:t>Designed and Installed Server software which included WebSphere 6.02, DB2, and DB2 Everyplace.</w:t>
            </w:r>
          </w:p>
          <w:p w:rsidR="00E13B21" w:rsidRDefault="00E13B21" w:rsidP="00E13B21">
            <w:pPr>
              <w:pStyle w:val="Texte1"/>
              <w:tabs>
                <w:tab w:val="left" w:pos="317"/>
              </w:tabs>
              <w:ind w:left="317"/>
            </w:pPr>
            <w:r>
              <w:t>-</w:t>
            </w:r>
            <w:r>
              <w:tab/>
              <w:t>Designed and installed the development environment to facilitate remote team development and version control.</w:t>
            </w:r>
          </w:p>
          <w:p w:rsidR="00E13B21" w:rsidRDefault="00E13B21" w:rsidP="00E13B21">
            <w:pPr>
              <w:pStyle w:val="Texte1"/>
              <w:tabs>
                <w:tab w:val="left" w:pos="317"/>
              </w:tabs>
              <w:ind w:left="317"/>
            </w:pPr>
            <w:r>
              <w:t>-</w:t>
            </w:r>
            <w:r>
              <w:tab/>
              <w:t xml:space="preserve">Designed the J2EE Application Architecture using </w:t>
            </w:r>
            <w:smartTag w:uri="urn:schemas-microsoft-com:office:smarttags" w:element="stockticker">
              <w:r>
                <w:t>IBM</w:t>
              </w:r>
            </w:smartTag>
            <w:r>
              <w:t xml:space="preserve"> GS Methods. Used Architecture to guide Java developers. The J2EE application framework used was Struts.</w:t>
            </w:r>
          </w:p>
          <w:p w:rsidR="00910C1C" w:rsidRDefault="00910C1C" w:rsidP="00910C1C">
            <w:pPr>
              <w:pStyle w:val="Texte1"/>
              <w:tabs>
                <w:tab w:val="left" w:pos="317"/>
              </w:tabs>
              <w:ind w:left="317"/>
            </w:pPr>
            <w:r>
              <w:t>-      Installed and configured SOLR</w:t>
            </w:r>
            <w:r w:rsidR="001D31D3">
              <w:t>/Lucene</w:t>
            </w:r>
            <w:r>
              <w:t xml:space="preserve"> search </w:t>
            </w:r>
            <w:r w:rsidR="00AC716E">
              <w:t>server</w:t>
            </w:r>
            <w:r>
              <w:t>. Also designed and implemented the data exports jobs from database to SOLR search index</w:t>
            </w:r>
            <w:r w:rsidR="003D175A">
              <w:t xml:space="preserve"> using SOLR XML and Java export </w:t>
            </w:r>
            <w:proofErr w:type="spellStart"/>
            <w:r w:rsidR="003D175A">
              <w:t>api</w:t>
            </w:r>
            <w:proofErr w:type="spellEnd"/>
            <w:r w:rsidR="003D175A">
              <w:t>.</w:t>
            </w:r>
          </w:p>
          <w:p w:rsidR="00E13B21" w:rsidRDefault="00E13B21" w:rsidP="00E13B21">
            <w:pPr>
              <w:pStyle w:val="Texte1"/>
              <w:tabs>
                <w:tab w:val="left" w:pos="317"/>
              </w:tabs>
              <w:ind w:left="317"/>
            </w:pPr>
            <w:r>
              <w:t>-</w:t>
            </w:r>
            <w:r>
              <w:tab/>
              <w:t>Mentored Java Developers</w:t>
            </w:r>
          </w:p>
          <w:p w:rsidR="00E13B21" w:rsidRDefault="00E13B21" w:rsidP="00E13B21">
            <w:pPr>
              <w:pStyle w:val="Texte1"/>
              <w:tabs>
                <w:tab w:val="left" w:pos="317"/>
              </w:tabs>
              <w:ind w:left="317"/>
            </w:pPr>
            <w:r>
              <w:t>-</w:t>
            </w:r>
            <w:r>
              <w:tab/>
              <w:t>Designed and implemented the Security Infrastructure using WebSphere (Single Sign-On, Authentication, and Authorization) and Web Server (Encryption and Authorization) Security.</w:t>
            </w:r>
          </w:p>
          <w:p w:rsidR="00E13B21" w:rsidRDefault="00E13B21" w:rsidP="00E13B21">
            <w:pPr>
              <w:pStyle w:val="Texte1"/>
              <w:tabs>
                <w:tab w:val="left" w:pos="1892"/>
              </w:tabs>
              <w:spacing w:after="0"/>
              <w:ind w:left="1892" w:hanging="1892"/>
            </w:pPr>
            <w:r>
              <w:t>-</w:t>
            </w:r>
            <w:r>
              <w:tab/>
              <w:t>Worked with the project manager to create the Project Plan to manage the technical resources</w:t>
            </w:r>
          </w:p>
          <w:p w:rsidR="00825E59" w:rsidRDefault="00825E59" w:rsidP="00E13B21">
            <w:pPr>
              <w:pStyle w:val="Texte1"/>
              <w:tabs>
                <w:tab w:val="left" w:pos="1892"/>
              </w:tabs>
              <w:spacing w:after="0"/>
              <w:ind w:left="1892" w:hanging="1892"/>
              <w:rPr>
                <w:b/>
              </w:rPr>
            </w:pPr>
            <w:r>
              <w:rPr>
                <w:b/>
              </w:rPr>
              <w:t>Pfizer</w:t>
            </w:r>
          </w:p>
          <w:p w:rsidR="00825E59" w:rsidRDefault="00E13B21" w:rsidP="00825E59">
            <w:pPr>
              <w:pStyle w:val="Texte1"/>
              <w:tabs>
                <w:tab w:val="left" w:pos="317"/>
              </w:tabs>
              <w:ind w:left="317"/>
              <w:rPr>
                <w:b/>
              </w:rPr>
            </w:pPr>
            <w:r>
              <w:rPr>
                <w:b/>
              </w:rPr>
              <w:t>06</w:t>
            </w:r>
            <w:r w:rsidR="00825E59">
              <w:rPr>
                <w:b/>
              </w:rPr>
              <w:t xml:space="preserve">/2009 - </w:t>
            </w:r>
            <w:r>
              <w:rPr>
                <w:b/>
              </w:rPr>
              <w:t>07</w:t>
            </w:r>
            <w:r w:rsidR="00825E59">
              <w:rPr>
                <w:b/>
              </w:rPr>
              <w:t xml:space="preserve">/2009  Salesforce and Web Integration Lead </w:t>
            </w:r>
          </w:p>
          <w:p w:rsidR="00237219" w:rsidRDefault="00237219" w:rsidP="00825E59">
            <w:pPr>
              <w:pStyle w:val="Texte1"/>
              <w:tabs>
                <w:tab w:val="left" w:pos="317"/>
              </w:tabs>
              <w:ind w:left="317"/>
              <w:rPr>
                <w:b/>
              </w:rPr>
            </w:pPr>
            <w:r>
              <w:rPr>
                <w:b/>
              </w:rPr>
              <w:t>Size of Team Led - 10</w:t>
            </w:r>
          </w:p>
          <w:p w:rsidR="00825E59" w:rsidRDefault="00825E59" w:rsidP="00825E59">
            <w:pPr>
              <w:pStyle w:val="Texte1"/>
              <w:tabs>
                <w:tab w:val="left" w:pos="317"/>
              </w:tabs>
              <w:ind w:left="317"/>
            </w:pPr>
            <w:r>
              <w:rPr>
                <w:u w:val="single"/>
              </w:rPr>
              <w:t>Project Description</w:t>
            </w:r>
            <w:r>
              <w:t>: - Integration of Pfizer’s Data Warehouse with Salesforce Application on Demand Platform and a Salesforce 3</w:t>
            </w:r>
            <w:r w:rsidRPr="00825E59">
              <w:rPr>
                <w:vertAlign w:val="superscript"/>
              </w:rPr>
              <w:t>rd</w:t>
            </w:r>
            <w:r>
              <w:t xml:space="preserve"> party Application provider .</w:t>
            </w:r>
          </w:p>
          <w:p w:rsidR="00825E59" w:rsidRDefault="00825E59" w:rsidP="00825E59">
            <w:pPr>
              <w:pStyle w:val="Texte1"/>
              <w:tabs>
                <w:tab w:val="left" w:pos="317"/>
              </w:tabs>
              <w:ind w:left="317"/>
            </w:pPr>
            <w:r>
              <w:t>o</w:t>
            </w:r>
            <w:r>
              <w:tab/>
            </w:r>
            <w:proofErr w:type="spellStart"/>
            <w:r>
              <w:t>Analyzed</w:t>
            </w:r>
            <w:proofErr w:type="spellEnd"/>
            <w:r>
              <w:t xml:space="preserve"> Pfizer and Salesforce data model and dictionary and identified gaps. Used gaps to design Salesforce custom object</w:t>
            </w:r>
            <w:r w:rsidR="00226F8E">
              <w:t>s</w:t>
            </w:r>
            <w:r>
              <w:t xml:space="preserve"> and Pfizer data staging area.</w:t>
            </w:r>
          </w:p>
          <w:p w:rsidR="00825E59" w:rsidRDefault="00825E59" w:rsidP="00825E59">
            <w:pPr>
              <w:pStyle w:val="Texte1"/>
              <w:tabs>
                <w:tab w:val="left" w:pos="317"/>
              </w:tabs>
              <w:ind w:left="317"/>
            </w:pPr>
            <w:r>
              <w:t>o</w:t>
            </w:r>
            <w:r>
              <w:tab/>
              <w:t xml:space="preserve">Worked with </w:t>
            </w:r>
            <w:proofErr w:type="spellStart"/>
            <w:r>
              <w:t>Informatica</w:t>
            </w:r>
            <w:proofErr w:type="spellEnd"/>
            <w:r>
              <w:t xml:space="preserve"> team to design the </w:t>
            </w:r>
            <w:r w:rsidR="00226F8E">
              <w:t xml:space="preserve">data integration </w:t>
            </w:r>
            <w:r>
              <w:t>map</w:t>
            </w:r>
            <w:r w:rsidR="00226F8E">
              <w:t>s</w:t>
            </w:r>
            <w:r>
              <w:t xml:space="preserve"> between Salesforce</w:t>
            </w:r>
            <w:r w:rsidR="00226F8E">
              <w:t xml:space="preserve"> SFDC</w:t>
            </w:r>
            <w:r>
              <w:t xml:space="preserve"> and the Data warehouse.</w:t>
            </w:r>
          </w:p>
          <w:p w:rsidR="00F71C01" w:rsidRDefault="00F71C01" w:rsidP="00825E59">
            <w:pPr>
              <w:pStyle w:val="Texte1"/>
              <w:tabs>
                <w:tab w:val="left" w:pos="317"/>
              </w:tabs>
              <w:ind w:left="317"/>
            </w:pPr>
          </w:p>
          <w:p w:rsidR="00825E59" w:rsidRDefault="00825E59" w:rsidP="00825E59">
            <w:pPr>
              <w:pStyle w:val="Texte1"/>
              <w:tabs>
                <w:tab w:val="left" w:pos="317"/>
              </w:tabs>
              <w:ind w:left="317"/>
            </w:pPr>
          </w:p>
          <w:p w:rsidR="006357A9" w:rsidRDefault="006357A9" w:rsidP="006357A9">
            <w:pPr>
              <w:pStyle w:val="Texte1"/>
              <w:tabs>
                <w:tab w:val="left" w:pos="1892"/>
              </w:tabs>
              <w:spacing w:after="0"/>
              <w:ind w:left="1892" w:hanging="1892"/>
              <w:rPr>
                <w:b/>
              </w:rPr>
            </w:pPr>
            <w:r>
              <w:rPr>
                <w:b/>
              </w:rPr>
              <w:t>Barclays</w:t>
            </w:r>
          </w:p>
          <w:p w:rsidR="006357A9" w:rsidRDefault="00E13B21" w:rsidP="006357A9">
            <w:pPr>
              <w:pStyle w:val="Texte1"/>
              <w:tabs>
                <w:tab w:val="left" w:pos="317"/>
              </w:tabs>
              <w:ind w:left="317"/>
              <w:rPr>
                <w:b/>
              </w:rPr>
            </w:pPr>
            <w:r>
              <w:rPr>
                <w:b/>
              </w:rPr>
              <w:t>03/2008 - 06</w:t>
            </w:r>
            <w:r w:rsidR="006357A9">
              <w:rPr>
                <w:b/>
              </w:rPr>
              <w:t>/2008 Lead Architect</w:t>
            </w:r>
          </w:p>
          <w:p w:rsidR="00D24A7B" w:rsidRDefault="00D24A7B" w:rsidP="006357A9">
            <w:pPr>
              <w:pStyle w:val="Texte1"/>
              <w:tabs>
                <w:tab w:val="left" w:pos="317"/>
              </w:tabs>
              <w:ind w:left="317"/>
              <w:rPr>
                <w:b/>
              </w:rPr>
            </w:pPr>
            <w:r>
              <w:rPr>
                <w:b/>
              </w:rPr>
              <w:t>Size of Team Led - 10</w:t>
            </w:r>
          </w:p>
          <w:p w:rsidR="006357A9" w:rsidRDefault="006357A9" w:rsidP="006357A9">
            <w:pPr>
              <w:pStyle w:val="Texte1"/>
              <w:tabs>
                <w:tab w:val="left" w:pos="317"/>
              </w:tabs>
              <w:ind w:left="317"/>
            </w:pPr>
            <w:r>
              <w:rPr>
                <w:u w:val="single"/>
              </w:rPr>
              <w:t>Project Description</w:t>
            </w:r>
            <w:r>
              <w:t>: - Review Barclays IT Inf</w:t>
            </w:r>
            <w:r w:rsidR="00416C99">
              <w:t>rastructure and create Resiliency</w:t>
            </w:r>
            <w:r>
              <w:t xml:space="preserve"> Roadmap</w:t>
            </w:r>
          </w:p>
          <w:p w:rsidR="000F4DC4" w:rsidRDefault="000F4DC4" w:rsidP="006357A9">
            <w:pPr>
              <w:pStyle w:val="Texte1"/>
              <w:tabs>
                <w:tab w:val="left" w:pos="317"/>
              </w:tabs>
              <w:ind w:left="317"/>
            </w:pPr>
            <w:r w:rsidRPr="00B55D57">
              <w:rPr>
                <w:u w:val="single"/>
              </w:rPr>
              <w:t>Environment</w:t>
            </w:r>
            <w:r>
              <w:t xml:space="preserve">: </w:t>
            </w:r>
            <w:r w:rsidR="001A16CA">
              <w:t>WebSphere Process Server</w:t>
            </w:r>
            <w:r>
              <w:t xml:space="preserve">, Rational Software Architect, WebSphere ESB, </w:t>
            </w:r>
            <w:proofErr w:type="spellStart"/>
            <w:r>
              <w:t>Websphere</w:t>
            </w:r>
            <w:proofErr w:type="spellEnd"/>
            <w:r>
              <w:t xml:space="preserve"> Message Broker, MQ Series, Connect Direct, </w:t>
            </w:r>
            <w:proofErr w:type="spellStart"/>
            <w:r>
              <w:t>Datastage</w:t>
            </w:r>
            <w:proofErr w:type="spellEnd"/>
            <w:r w:rsidR="008E39A3">
              <w:t>, Spring, Ajax, JMS, JSF, Maven, Eclipse</w:t>
            </w:r>
          </w:p>
          <w:p w:rsidR="006357A9" w:rsidRDefault="006357A9" w:rsidP="006357A9">
            <w:pPr>
              <w:pStyle w:val="Texte1"/>
              <w:tabs>
                <w:tab w:val="left" w:pos="317"/>
              </w:tabs>
              <w:ind w:left="317"/>
            </w:pPr>
            <w:r>
              <w:t>o</w:t>
            </w:r>
            <w:r>
              <w:tab/>
              <w:t xml:space="preserve">Reviewed Barclays Web, Messaging, Security, Database, and Telephony Infrastructure and identified gaps in the systems’ ability to efficiently handle high availability and </w:t>
            </w:r>
            <w:proofErr w:type="spellStart"/>
            <w:r>
              <w:t>scalabilty</w:t>
            </w:r>
            <w:proofErr w:type="spellEnd"/>
            <w:r>
              <w:t>. Made architectural recommendations to bridge these gaps; Provided timeline and costs to implement the recommendations.</w:t>
            </w:r>
          </w:p>
          <w:p w:rsidR="006357A9" w:rsidRDefault="006357A9" w:rsidP="006357A9">
            <w:pPr>
              <w:pStyle w:val="Texte1"/>
              <w:tabs>
                <w:tab w:val="left" w:pos="317"/>
              </w:tabs>
              <w:ind w:left="317"/>
            </w:pPr>
            <w:r>
              <w:t>o</w:t>
            </w:r>
            <w:r>
              <w:tab/>
              <w:t>Reviewed Barclays capacity planning practice, identified gaps and made recommendation to improve capacity planning across the enterprise.</w:t>
            </w:r>
          </w:p>
          <w:p w:rsidR="006357A9" w:rsidRDefault="006357A9" w:rsidP="006357A9">
            <w:pPr>
              <w:pStyle w:val="Texte1"/>
              <w:tabs>
                <w:tab w:val="left" w:pos="317"/>
              </w:tabs>
              <w:ind w:left="317"/>
            </w:pPr>
            <w:r>
              <w:t>o</w:t>
            </w:r>
            <w:r>
              <w:tab/>
              <w:t>Reviewed Barclays governance and Service Delivery Life Cycle</w:t>
            </w:r>
            <w:r w:rsidR="009E793E">
              <w:t xml:space="preserve"> (SDLC)</w:t>
            </w:r>
            <w:r>
              <w:t>; Identified gaps and made recommendations for the improvement of Governance and SDLC.</w:t>
            </w:r>
          </w:p>
          <w:p w:rsidR="00B62728" w:rsidRDefault="00B62728" w:rsidP="00B62728">
            <w:pPr>
              <w:pStyle w:val="Texte1"/>
              <w:tabs>
                <w:tab w:val="left" w:pos="317"/>
              </w:tabs>
              <w:ind w:left="317"/>
            </w:pPr>
            <w:r>
              <w:t>o</w:t>
            </w:r>
            <w:r>
              <w:tab/>
              <w:t xml:space="preserve">Reviewed Barclays </w:t>
            </w:r>
            <w:proofErr w:type="spellStart"/>
            <w:r>
              <w:t>Enterprised</w:t>
            </w:r>
            <w:proofErr w:type="spellEnd"/>
            <w:r>
              <w:t xml:space="preserve"> architecture and designed a SOA Integrated Platform using WebSphere ESB, </w:t>
            </w:r>
            <w:proofErr w:type="spellStart"/>
            <w:r>
              <w:t>Websphere</w:t>
            </w:r>
            <w:proofErr w:type="spellEnd"/>
            <w:r>
              <w:t xml:space="preserve"> Message Broker, and WebSphere Process Server.</w:t>
            </w:r>
          </w:p>
          <w:p w:rsidR="00B62728" w:rsidRDefault="00B62728" w:rsidP="00B62728">
            <w:pPr>
              <w:pStyle w:val="Texte1"/>
              <w:tabs>
                <w:tab w:val="left" w:pos="317"/>
              </w:tabs>
              <w:ind w:left="317"/>
            </w:pPr>
            <w:r>
              <w:lastRenderedPageBreak/>
              <w:t>O    Reviewed Barclays Data Ingestion Engine and designed a robust Data Ingestion</w:t>
            </w:r>
            <w:r w:rsidR="0094457D">
              <w:t>, Cleansing and Distribution</w:t>
            </w:r>
            <w:r>
              <w:t xml:space="preserve"> Engine using Connect Direct and </w:t>
            </w:r>
            <w:proofErr w:type="spellStart"/>
            <w:r>
              <w:t>Datastage</w:t>
            </w:r>
            <w:proofErr w:type="spellEnd"/>
          </w:p>
          <w:p w:rsidR="00E13B21" w:rsidRDefault="00E13B21" w:rsidP="00B62728">
            <w:pPr>
              <w:pStyle w:val="Texte1"/>
              <w:tabs>
                <w:tab w:val="left" w:pos="317"/>
              </w:tabs>
              <w:ind w:left="317"/>
            </w:pPr>
          </w:p>
          <w:p w:rsidR="00E13B21" w:rsidRDefault="00E13B21" w:rsidP="00E13B21">
            <w:pPr>
              <w:pStyle w:val="Texte1"/>
              <w:tabs>
                <w:tab w:val="left" w:pos="1892"/>
              </w:tabs>
              <w:spacing w:after="0"/>
              <w:ind w:left="1892" w:hanging="1892"/>
              <w:rPr>
                <w:b/>
              </w:rPr>
            </w:pPr>
            <w:r>
              <w:rPr>
                <w:b/>
              </w:rPr>
              <w:t>Blue Cross Blue Shield</w:t>
            </w:r>
          </w:p>
          <w:p w:rsidR="00E13B21" w:rsidRDefault="00E13B21" w:rsidP="00E13B21">
            <w:pPr>
              <w:pStyle w:val="Texte1"/>
              <w:tabs>
                <w:tab w:val="left" w:pos="317"/>
              </w:tabs>
              <w:ind w:left="317"/>
              <w:rPr>
                <w:b/>
              </w:rPr>
            </w:pPr>
            <w:r>
              <w:rPr>
                <w:b/>
              </w:rPr>
              <w:t>0</w:t>
            </w:r>
            <w:r w:rsidR="00DA72BC">
              <w:rPr>
                <w:b/>
              </w:rPr>
              <w:t>6</w:t>
            </w:r>
            <w:r>
              <w:rPr>
                <w:b/>
              </w:rPr>
              <w:t>/2007 - 03/2008 Lead Architect</w:t>
            </w:r>
          </w:p>
          <w:p w:rsidR="00E13B21" w:rsidRDefault="00E13B21" w:rsidP="00E13B21">
            <w:pPr>
              <w:pStyle w:val="Texte1"/>
              <w:tabs>
                <w:tab w:val="left" w:pos="317"/>
              </w:tabs>
              <w:ind w:left="317"/>
              <w:rPr>
                <w:b/>
              </w:rPr>
            </w:pPr>
            <w:r>
              <w:rPr>
                <w:b/>
              </w:rPr>
              <w:t>Size of Team led - 20</w:t>
            </w:r>
          </w:p>
          <w:p w:rsidR="00E13B21" w:rsidRDefault="00E13B21" w:rsidP="00E13B21">
            <w:pPr>
              <w:pStyle w:val="Texte1"/>
              <w:tabs>
                <w:tab w:val="left" w:pos="317"/>
              </w:tabs>
              <w:ind w:left="317"/>
            </w:pPr>
            <w:r>
              <w:rPr>
                <w:u w:val="single"/>
              </w:rPr>
              <w:t>Project Description</w:t>
            </w:r>
            <w:r>
              <w:t xml:space="preserve">: Design and Implementation of Blue Cross Blue Shield Business Applications using </w:t>
            </w:r>
            <w:smartTag w:uri="urn:schemas-microsoft-com:office:smarttags" w:element="stockticker">
              <w:r>
                <w:t>IBM</w:t>
              </w:r>
            </w:smartTag>
            <w:r>
              <w:t xml:space="preserve"> WebSphere Technologies</w:t>
            </w:r>
          </w:p>
          <w:p w:rsidR="00E13B21" w:rsidRDefault="00E13B21" w:rsidP="00E13B21">
            <w:pPr>
              <w:pStyle w:val="Texte1"/>
              <w:tabs>
                <w:tab w:val="left" w:pos="317"/>
              </w:tabs>
              <w:ind w:left="317"/>
            </w:pPr>
            <w:r>
              <w:t>Industry: Insurance</w:t>
            </w:r>
          </w:p>
          <w:p w:rsidR="00E13B21" w:rsidRDefault="00E13B21" w:rsidP="00E13B21">
            <w:pPr>
              <w:pStyle w:val="Texte1"/>
              <w:tabs>
                <w:tab w:val="left" w:pos="317"/>
              </w:tabs>
              <w:ind w:left="317"/>
            </w:pPr>
            <w:r>
              <w:t>Customer: Blue Cross Blue Shield</w:t>
            </w:r>
          </w:p>
          <w:p w:rsidR="00E13B21" w:rsidRDefault="00E13B21" w:rsidP="00E13B21">
            <w:pPr>
              <w:pStyle w:val="Texte1"/>
              <w:tabs>
                <w:tab w:val="left" w:pos="317"/>
              </w:tabs>
              <w:ind w:left="317"/>
            </w:pPr>
            <w:r>
              <w:t>Role: Lead Architect</w:t>
            </w:r>
          </w:p>
          <w:p w:rsidR="00E13B21" w:rsidRDefault="00E13B21" w:rsidP="00E13B21">
            <w:pPr>
              <w:pStyle w:val="Texte1"/>
              <w:tabs>
                <w:tab w:val="left" w:pos="317"/>
              </w:tabs>
              <w:ind w:left="317"/>
            </w:pPr>
            <w:r>
              <w:t>Environment: WebSphere (5.x), DB2, Rational Rose XDE, WSAD, and AIX</w:t>
            </w:r>
          </w:p>
          <w:p w:rsidR="00E13B21" w:rsidRDefault="00E13B21" w:rsidP="00E13B21">
            <w:pPr>
              <w:pStyle w:val="Texte1"/>
              <w:tabs>
                <w:tab w:val="left" w:pos="317"/>
              </w:tabs>
              <w:ind w:left="317"/>
            </w:pPr>
            <w:r>
              <w:t>Responsibilities/Accomplishment:</w:t>
            </w:r>
          </w:p>
          <w:p w:rsidR="00E13B21" w:rsidRDefault="00E13B21" w:rsidP="00E13B21">
            <w:pPr>
              <w:pStyle w:val="Texte1"/>
              <w:tabs>
                <w:tab w:val="left" w:pos="317"/>
              </w:tabs>
              <w:ind w:left="317"/>
            </w:pPr>
            <w:r>
              <w:tab/>
              <w:t>Lead a team of J2EE Developers, DBA, and Business Analysts to gather Business Requirements; Led the Design of the Application, Security and Physical Infrastructure. The list of tasks I performed includes:</w:t>
            </w:r>
          </w:p>
          <w:p w:rsidR="00E13B21" w:rsidRDefault="00E13B21" w:rsidP="00E13B21">
            <w:pPr>
              <w:pStyle w:val="Texte1"/>
              <w:tabs>
                <w:tab w:val="left" w:pos="317"/>
              </w:tabs>
              <w:ind w:left="317"/>
            </w:pPr>
            <w:r>
              <w:t>-</w:t>
            </w:r>
            <w:r>
              <w:tab/>
              <w:t>Led the team in the gathering and documentation of Business Requirements</w:t>
            </w:r>
          </w:p>
          <w:p w:rsidR="00E13B21" w:rsidRDefault="00E13B21" w:rsidP="00E13B21">
            <w:pPr>
              <w:pStyle w:val="Texte1"/>
              <w:tabs>
                <w:tab w:val="left" w:pos="317"/>
              </w:tabs>
              <w:ind w:left="317"/>
            </w:pPr>
            <w:r>
              <w:t>-</w:t>
            </w:r>
            <w:r>
              <w:tab/>
              <w:t xml:space="preserve">Led the team in the Creation of the </w:t>
            </w:r>
            <w:proofErr w:type="spellStart"/>
            <w:r>
              <w:t>Usecase</w:t>
            </w:r>
            <w:proofErr w:type="spellEnd"/>
            <w:r>
              <w:t>, Analysis, and Design Models using Rational XDE.</w:t>
            </w:r>
          </w:p>
          <w:p w:rsidR="00E13B21" w:rsidRDefault="00E13B21" w:rsidP="00E13B21">
            <w:pPr>
              <w:pStyle w:val="Texte1"/>
              <w:tabs>
                <w:tab w:val="left" w:pos="317"/>
              </w:tabs>
              <w:ind w:left="317"/>
            </w:pPr>
            <w:r>
              <w:t>-</w:t>
            </w:r>
            <w:r>
              <w:tab/>
              <w:t>Led the team in the creation of the Application Data Model</w:t>
            </w:r>
          </w:p>
          <w:p w:rsidR="00E13B21" w:rsidRDefault="00E13B21" w:rsidP="00E13B21">
            <w:pPr>
              <w:pStyle w:val="Texte1"/>
              <w:tabs>
                <w:tab w:val="left" w:pos="317"/>
              </w:tabs>
              <w:ind w:left="317"/>
            </w:pPr>
            <w:r>
              <w:t>-</w:t>
            </w:r>
            <w:r>
              <w:tab/>
              <w:t>Mentored and guided the development team in the implementation of the Business Applications</w:t>
            </w:r>
          </w:p>
          <w:p w:rsidR="00E13B21" w:rsidRDefault="00E13B21" w:rsidP="00E13B21">
            <w:pPr>
              <w:pStyle w:val="Texte1"/>
              <w:tabs>
                <w:tab w:val="left" w:pos="317"/>
              </w:tabs>
              <w:ind w:left="317"/>
            </w:pPr>
            <w:r>
              <w:t>-</w:t>
            </w:r>
            <w:r>
              <w:tab/>
              <w:t>Assisted the Project Manager in the creation and assignment of tasks.</w:t>
            </w:r>
          </w:p>
          <w:p w:rsidR="00E13B21" w:rsidRDefault="00E13B21" w:rsidP="00E13B21">
            <w:pPr>
              <w:pStyle w:val="Texte1"/>
              <w:tabs>
                <w:tab w:val="left" w:pos="317"/>
              </w:tabs>
              <w:ind w:left="317"/>
            </w:pPr>
            <w:r>
              <w:t>-</w:t>
            </w:r>
            <w:r>
              <w:tab/>
              <w:t>Assisted the Project Executive in the estimation of the projects for budgeting.</w:t>
            </w:r>
          </w:p>
          <w:p w:rsidR="00E13B21" w:rsidRDefault="00E13B21" w:rsidP="00E13B21">
            <w:pPr>
              <w:pStyle w:val="Texte1"/>
              <w:tabs>
                <w:tab w:val="left" w:pos="317"/>
              </w:tabs>
              <w:ind w:left="317"/>
            </w:pPr>
            <w:r>
              <w:t>-</w:t>
            </w:r>
            <w:r>
              <w:tab/>
              <w:t>Provided technical advice and mentorship to the customer’s employees.</w:t>
            </w:r>
          </w:p>
          <w:p w:rsidR="00E13B21" w:rsidRDefault="00E13B21" w:rsidP="00B62728">
            <w:pPr>
              <w:pStyle w:val="Texte1"/>
              <w:tabs>
                <w:tab w:val="left" w:pos="317"/>
              </w:tabs>
              <w:ind w:left="317"/>
            </w:pPr>
          </w:p>
          <w:p w:rsidR="006357A9" w:rsidRDefault="006357A9" w:rsidP="00BA28FE">
            <w:pPr>
              <w:pStyle w:val="Texte1"/>
              <w:tabs>
                <w:tab w:val="left" w:pos="1892"/>
              </w:tabs>
              <w:spacing w:after="0"/>
              <w:ind w:left="1892" w:hanging="1892"/>
              <w:rPr>
                <w:b/>
              </w:rPr>
            </w:pPr>
          </w:p>
          <w:p w:rsidR="00832AAE" w:rsidRDefault="003520D3" w:rsidP="00BA28FE">
            <w:pPr>
              <w:pStyle w:val="Texte1"/>
              <w:tabs>
                <w:tab w:val="left" w:pos="1892"/>
              </w:tabs>
              <w:spacing w:after="0"/>
              <w:ind w:left="1892" w:hanging="1892"/>
              <w:rPr>
                <w:b/>
              </w:rPr>
            </w:pPr>
            <w:proofErr w:type="spellStart"/>
            <w:r>
              <w:rPr>
                <w:b/>
              </w:rPr>
              <w:t>Nasco</w:t>
            </w:r>
            <w:proofErr w:type="spellEnd"/>
          </w:p>
          <w:p w:rsidR="004106E5" w:rsidRDefault="00DA72BC" w:rsidP="00627F0F">
            <w:pPr>
              <w:pStyle w:val="Texte1"/>
              <w:tabs>
                <w:tab w:val="left" w:pos="317"/>
              </w:tabs>
              <w:ind w:left="317"/>
              <w:rPr>
                <w:b/>
              </w:rPr>
            </w:pPr>
            <w:r>
              <w:rPr>
                <w:b/>
              </w:rPr>
              <w:t>09</w:t>
            </w:r>
            <w:r w:rsidR="004106E5">
              <w:rPr>
                <w:b/>
              </w:rPr>
              <w:t>/</w:t>
            </w:r>
            <w:r>
              <w:rPr>
                <w:b/>
              </w:rPr>
              <w:t>2006</w:t>
            </w:r>
            <w:r w:rsidR="004106E5">
              <w:rPr>
                <w:b/>
              </w:rPr>
              <w:t xml:space="preserve"> - </w:t>
            </w:r>
            <w:r>
              <w:rPr>
                <w:b/>
              </w:rPr>
              <w:t>6</w:t>
            </w:r>
            <w:r w:rsidR="004106E5">
              <w:rPr>
                <w:b/>
              </w:rPr>
              <w:t>/</w:t>
            </w:r>
            <w:r w:rsidR="003520D3">
              <w:rPr>
                <w:b/>
              </w:rPr>
              <w:t>200</w:t>
            </w:r>
            <w:r>
              <w:rPr>
                <w:b/>
              </w:rPr>
              <w:t>7</w:t>
            </w:r>
            <w:r w:rsidR="003520D3">
              <w:rPr>
                <w:b/>
              </w:rPr>
              <w:t xml:space="preserve"> Lead Architect</w:t>
            </w:r>
          </w:p>
          <w:p w:rsidR="00F344AD" w:rsidRDefault="00F344AD" w:rsidP="00627F0F">
            <w:pPr>
              <w:pStyle w:val="Texte1"/>
              <w:tabs>
                <w:tab w:val="left" w:pos="317"/>
              </w:tabs>
              <w:ind w:left="317"/>
              <w:rPr>
                <w:b/>
              </w:rPr>
            </w:pPr>
            <w:r>
              <w:rPr>
                <w:b/>
              </w:rPr>
              <w:t>Size of Team Led - 50</w:t>
            </w:r>
          </w:p>
          <w:p w:rsidR="003520D3" w:rsidRDefault="00832AAE" w:rsidP="006357A9">
            <w:pPr>
              <w:pStyle w:val="Texte1"/>
              <w:tabs>
                <w:tab w:val="left" w:pos="317"/>
              </w:tabs>
              <w:ind w:left="317"/>
            </w:pPr>
            <w:r>
              <w:rPr>
                <w:u w:val="single"/>
              </w:rPr>
              <w:t>Project Description</w:t>
            </w:r>
            <w:r>
              <w:t xml:space="preserve">: </w:t>
            </w:r>
            <w:r w:rsidR="003520D3">
              <w:t xml:space="preserve">- </w:t>
            </w:r>
            <w:smartTag w:uri="urn:schemas-microsoft-com:office:smarttags" w:element="place">
              <w:smartTag w:uri="urn:schemas-microsoft-com:office:smarttags" w:element="City">
                <w:r w:rsidR="005E0C8E">
                  <w:t>Enterprise</w:t>
                </w:r>
              </w:smartTag>
            </w:smartTag>
            <w:r w:rsidR="005E0C8E">
              <w:t xml:space="preserve"> Design</w:t>
            </w:r>
            <w:r w:rsidR="00BE04AA">
              <w:t xml:space="preserve"> and Capacity Planning</w:t>
            </w:r>
          </w:p>
          <w:p w:rsidR="00B55D57" w:rsidRDefault="00B55D57" w:rsidP="00B55D57">
            <w:pPr>
              <w:pStyle w:val="Texte1"/>
              <w:tabs>
                <w:tab w:val="left" w:pos="317"/>
              </w:tabs>
              <w:ind w:left="317"/>
            </w:pPr>
            <w:r w:rsidRPr="00B55D57">
              <w:rPr>
                <w:u w:val="single"/>
              </w:rPr>
              <w:t>Environment</w:t>
            </w:r>
            <w:r w:rsidR="00404894">
              <w:t xml:space="preserve">: </w:t>
            </w:r>
            <w:proofErr w:type="spellStart"/>
            <w:r w:rsidR="00404894">
              <w:t>Webs</w:t>
            </w:r>
            <w:r>
              <w:t>phere</w:t>
            </w:r>
            <w:proofErr w:type="spellEnd"/>
            <w:r>
              <w:t xml:space="preserve"> Application Server, R</w:t>
            </w:r>
            <w:r w:rsidR="00404894">
              <w:t xml:space="preserve">ational Software Architect, </w:t>
            </w:r>
            <w:proofErr w:type="spellStart"/>
            <w:r w:rsidR="00404894">
              <w:t>Webs</w:t>
            </w:r>
            <w:r>
              <w:t>phere</w:t>
            </w:r>
            <w:proofErr w:type="spellEnd"/>
            <w:r>
              <w:t xml:space="preserve"> ESB, </w:t>
            </w:r>
            <w:proofErr w:type="spellStart"/>
            <w:r>
              <w:t>Websphere</w:t>
            </w:r>
            <w:proofErr w:type="spellEnd"/>
            <w:r>
              <w:t xml:space="preserve"> Message Broker, MQ Series.</w:t>
            </w:r>
          </w:p>
          <w:p w:rsidR="008840FE" w:rsidRDefault="008840FE" w:rsidP="00627F0F">
            <w:pPr>
              <w:pStyle w:val="Texte1"/>
              <w:tabs>
                <w:tab w:val="left" w:pos="317"/>
              </w:tabs>
              <w:ind w:left="317"/>
            </w:pPr>
            <w:r>
              <w:t>o</w:t>
            </w:r>
            <w:r>
              <w:tab/>
              <w:t xml:space="preserve">Reviewed </w:t>
            </w:r>
            <w:proofErr w:type="spellStart"/>
            <w:r>
              <w:t>Nasco’s</w:t>
            </w:r>
            <w:proofErr w:type="spellEnd"/>
            <w:r>
              <w:t xml:space="preserve"> Governance and Service Delivery Life Cycle (SDLC) and made enhancement in the SDLC to improve</w:t>
            </w:r>
            <w:r w:rsidR="006B04FF">
              <w:t xml:space="preserve"> operational efficiency </w:t>
            </w:r>
            <w:r>
              <w:t xml:space="preserve">and </w:t>
            </w:r>
            <w:r w:rsidR="006B04FF">
              <w:t>include</w:t>
            </w:r>
            <w:r>
              <w:t xml:space="preserve"> SOA</w:t>
            </w:r>
            <w:r w:rsidR="006B04FF">
              <w:t xml:space="preserve"> practices</w:t>
            </w:r>
            <w:r>
              <w:t>.</w:t>
            </w:r>
          </w:p>
          <w:p w:rsidR="00520139" w:rsidRDefault="00520139" w:rsidP="00627F0F">
            <w:pPr>
              <w:pStyle w:val="Texte1"/>
              <w:tabs>
                <w:tab w:val="left" w:pos="317"/>
              </w:tabs>
              <w:ind w:left="317"/>
            </w:pPr>
            <w:r>
              <w:t>o</w:t>
            </w:r>
            <w:r>
              <w:tab/>
              <w:t xml:space="preserve">Designed a SOA Integrated Platform using </w:t>
            </w:r>
            <w:proofErr w:type="spellStart"/>
            <w:r>
              <w:t>We</w:t>
            </w:r>
            <w:r w:rsidR="00771FFC">
              <w:t>bs</w:t>
            </w:r>
            <w:r>
              <w:t>phere</w:t>
            </w:r>
            <w:proofErr w:type="spellEnd"/>
            <w:r>
              <w:t xml:space="preserve"> ESB, </w:t>
            </w:r>
            <w:proofErr w:type="spellStart"/>
            <w:r>
              <w:t>Websphere</w:t>
            </w:r>
            <w:proofErr w:type="spellEnd"/>
            <w:r>
              <w:t xml:space="preserve"> Message Broker, a</w:t>
            </w:r>
            <w:r w:rsidR="007A1022">
              <w:t xml:space="preserve">nd </w:t>
            </w:r>
            <w:proofErr w:type="spellStart"/>
            <w:r w:rsidR="007A1022">
              <w:t>Webs</w:t>
            </w:r>
            <w:r>
              <w:t>phere</w:t>
            </w:r>
            <w:proofErr w:type="spellEnd"/>
            <w:r>
              <w:t xml:space="preserve"> Process Server</w:t>
            </w:r>
            <w:r w:rsidR="00465D79">
              <w:t>.</w:t>
            </w:r>
          </w:p>
          <w:p w:rsidR="003520D3" w:rsidRDefault="003520D3" w:rsidP="00627F0F">
            <w:pPr>
              <w:pStyle w:val="Texte1"/>
              <w:tabs>
                <w:tab w:val="left" w:pos="317"/>
              </w:tabs>
              <w:ind w:left="317"/>
            </w:pPr>
            <w:r>
              <w:t>o</w:t>
            </w:r>
            <w:r>
              <w:tab/>
              <w:t>Designed Solution to gather application and system resource utilization data necessary to provide system upgrade recommendations (such as CPU, Memory and DASD) required to support business forecast.</w:t>
            </w:r>
          </w:p>
          <w:p w:rsidR="00466DAA" w:rsidRDefault="003520D3" w:rsidP="00466DAA">
            <w:pPr>
              <w:pStyle w:val="Texte1"/>
              <w:tabs>
                <w:tab w:val="left" w:pos="317"/>
              </w:tabs>
              <w:ind w:left="317"/>
            </w:pPr>
            <w:r>
              <w:t>o</w:t>
            </w:r>
            <w:r>
              <w:tab/>
              <w:t>Created 3, 6, 12, and 24 month system upgrade recommendations based on historical system resource utilization and business volume forecasts.</w:t>
            </w:r>
            <w:r w:rsidR="00466DAA">
              <w:t xml:space="preserve"> </w:t>
            </w:r>
          </w:p>
          <w:p w:rsidR="00466DAA" w:rsidRDefault="00466DAA" w:rsidP="00466DAA">
            <w:pPr>
              <w:pStyle w:val="Texte1"/>
              <w:numPr>
                <w:ilvl w:val="0"/>
                <w:numId w:val="5"/>
              </w:numPr>
              <w:tabs>
                <w:tab w:val="left" w:pos="317"/>
              </w:tabs>
            </w:pPr>
            <w:r>
              <w:t>Led a Team of Application, System, Database, Middleware, Network Architects and Developers.</w:t>
            </w:r>
          </w:p>
          <w:p w:rsidR="003520D3" w:rsidRDefault="003520D3" w:rsidP="00627F0F">
            <w:pPr>
              <w:pStyle w:val="Texte1"/>
              <w:tabs>
                <w:tab w:val="left" w:pos="317"/>
              </w:tabs>
              <w:ind w:left="317"/>
            </w:pPr>
          </w:p>
          <w:p w:rsidR="003520D3" w:rsidRDefault="003520D3" w:rsidP="00627F0F">
            <w:pPr>
              <w:pStyle w:val="Texte1"/>
              <w:tabs>
                <w:tab w:val="left" w:pos="317"/>
              </w:tabs>
              <w:ind w:left="317"/>
            </w:pPr>
            <w:r>
              <w:t>o</w:t>
            </w:r>
            <w:r>
              <w:tab/>
            </w:r>
            <w:proofErr w:type="spellStart"/>
            <w:r>
              <w:t>Analyzed</w:t>
            </w:r>
            <w:proofErr w:type="spellEnd"/>
            <w:r>
              <w:t xml:space="preserve"> and Troubleshoot Development, QA, and Production environment encountering performance bottlenecks. Analysis was done using </w:t>
            </w:r>
            <w:proofErr w:type="spellStart"/>
            <w:r>
              <w:t>unix</w:t>
            </w:r>
            <w:proofErr w:type="spellEnd"/>
            <w:r>
              <w:t xml:space="preserve"> tools, </w:t>
            </w:r>
            <w:smartTag w:uri="urn:schemas-microsoft-com:office:smarttags" w:element="stockticker">
              <w:r>
                <w:t>IBM</w:t>
              </w:r>
            </w:smartTag>
            <w:r>
              <w:t xml:space="preserve"> Server Resource Management (SRM) tool, and WebSphere Resource Analyser.</w:t>
            </w:r>
          </w:p>
          <w:p w:rsidR="003520D3" w:rsidRDefault="003520D3" w:rsidP="00627F0F">
            <w:pPr>
              <w:pStyle w:val="Texte1"/>
              <w:tabs>
                <w:tab w:val="left" w:pos="317"/>
              </w:tabs>
              <w:ind w:left="317"/>
            </w:pPr>
            <w:r>
              <w:t xml:space="preserve">- Created and Enforced Application and System Standards in design, build, deployment, and system maintenance. Standards were enforced in over 10 enterprise applications and software platforms (MQ, WebSphere, ITDS, ITDI, deployed across over 30 </w:t>
            </w:r>
            <w:proofErr w:type="spellStart"/>
            <w:r>
              <w:t>unix</w:t>
            </w:r>
            <w:proofErr w:type="spellEnd"/>
            <w:r>
              <w:t xml:space="preserve"> servers. Standards include Monitoring, Service Oriented Architecture, </w:t>
            </w:r>
            <w:r>
              <w:lastRenderedPageBreak/>
              <w:t xml:space="preserve">Integration of External Vendors with internal applications through the Messaging </w:t>
            </w:r>
            <w:smartTag w:uri="urn:schemas-microsoft-com:office:smarttags" w:element="stockticker">
              <w:r>
                <w:t>HIB</w:t>
              </w:r>
            </w:smartTag>
            <w:r>
              <w:t xml:space="preserve"> (WebSphere Enterprise Service BUS), and Business Process.</w:t>
            </w:r>
          </w:p>
          <w:p w:rsidR="003520D3" w:rsidRDefault="003520D3" w:rsidP="00627F0F">
            <w:pPr>
              <w:pStyle w:val="Texte1"/>
              <w:tabs>
                <w:tab w:val="left" w:pos="317"/>
              </w:tabs>
              <w:ind w:left="317"/>
            </w:pPr>
            <w:r>
              <w:t>-</w:t>
            </w:r>
            <w:r>
              <w:tab/>
              <w:t>Managed the introduction and deployment of Vendor software in server environments. Worked with external vendors to ensure standards were enforced.</w:t>
            </w:r>
          </w:p>
          <w:p w:rsidR="003520D3" w:rsidRDefault="003520D3" w:rsidP="00627F0F">
            <w:pPr>
              <w:pStyle w:val="Texte1"/>
              <w:tabs>
                <w:tab w:val="left" w:pos="317"/>
              </w:tabs>
              <w:ind w:left="317"/>
            </w:pPr>
            <w:r>
              <w:t>-</w:t>
            </w:r>
            <w:r>
              <w:tab/>
              <w:t>Streamlined communication and enforced standards among several Application and Infrastructure teams. Standards was enforced using the designs and solutions I created.</w:t>
            </w:r>
          </w:p>
          <w:p w:rsidR="003520D3" w:rsidRDefault="003520D3" w:rsidP="00627F0F">
            <w:pPr>
              <w:pStyle w:val="Texte1"/>
              <w:tabs>
                <w:tab w:val="left" w:pos="317"/>
              </w:tabs>
              <w:ind w:left="317"/>
            </w:pPr>
          </w:p>
          <w:p w:rsidR="003520D3" w:rsidRDefault="003520D3" w:rsidP="003520D3">
            <w:pPr>
              <w:pStyle w:val="Texte1"/>
              <w:tabs>
                <w:tab w:val="left" w:pos="1892"/>
              </w:tabs>
              <w:spacing w:after="0"/>
              <w:ind w:left="1892" w:hanging="1892"/>
              <w:rPr>
                <w:b/>
              </w:rPr>
            </w:pPr>
            <w:smartTag w:uri="urn:schemas-microsoft-com:office:smarttags" w:element="stockticker">
              <w:r>
                <w:rPr>
                  <w:b/>
                </w:rPr>
                <w:t>IBM</w:t>
              </w:r>
            </w:smartTag>
            <w:r>
              <w:rPr>
                <w:b/>
              </w:rPr>
              <w:t xml:space="preserve"> e-Procurement Systems and Strategy</w:t>
            </w:r>
          </w:p>
          <w:p w:rsidR="003520D3" w:rsidRDefault="00C41FEB" w:rsidP="003520D3">
            <w:pPr>
              <w:pStyle w:val="Texte1"/>
              <w:tabs>
                <w:tab w:val="left" w:pos="317"/>
              </w:tabs>
              <w:ind w:left="317"/>
              <w:rPr>
                <w:b/>
              </w:rPr>
            </w:pPr>
            <w:r>
              <w:rPr>
                <w:b/>
              </w:rPr>
              <w:t>03/2006 - 10</w:t>
            </w:r>
            <w:r w:rsidR="003520D3">
              <w:rPr>
                <w:b/>
              </w:rPr>
              <w:t>/200</w:t>
            </w:r>
            <w:r>
              <w:rPr>
                <w:b/>
              </w:rPr>
              <w:t>6</w:t>
            </w:r>
            <w:r w:rsidR="003520D3">
              <w:rPr>
                <w:b/>
              </w:rPr>
              <w:t xml:space="preserve"> Architect</w:t>
            </w:r>
          </w:p>
          <w:p w:rsidR="008E22D0" w:rsidRDefault="008E22D0" w:rsidP="003520D3">
            <w:pPr>
              <w:pStyle w:val="Texte1"/>
              <w:tabs>
                <w:tab w:val="left" w:pos="317"/>
              </w:tabs>
              <w:ind w:left="317"/>
              <w:rPr>
                <w:b/>
              </w:rPr>
            </w:pPr>
            <w:r>
              <w:rPr>
                <w:b/>
              </w:rPr>
              <w:t>Size of Team Led - 40</w:t>
            </w:r>
          </w:p>
          <w:p w:rsidR="003520D3" w:rsidRDefault="003520D3" w:rsidP="003520D3">
            <w:pPr>
              <w:pStyle w:val="Texte1"/>
              <w:tabs>
                <w:tab w:val="left" w:pos="317"/>
              </w:tabs>
              <w:ind w:left="317"/>
            </w:pPr>
            <w:r>
              <w:rPr>
                <w:u w:val="single"/>
              </w:rPr>
              <w:t>Project Description</w:t>
            </w:r>
            <w:r>
              <w:t xml:space="preserve">: Design a </w:t>
            </w:r>
            <w:r w:rsidR="002A3709">
              <w:t>SOA</w:t>
            </w:r>
            <w:r>
              <w:t xml:space="preserve"> solution.</w:t>
            </w:r>
          </w:p>
          <w:p w:rsidR="003520D3" w:rsidRDefault="003520D3" w:rsidP="003520D3">
            <w:pPr>
              <w:pStyle w:val="Texte1"/>
              <w:tabs>
                <w:tab w:val="left" w:pos="317"/>
              </w:tabs>
              <w:ind w:left="317"/>
            </w:pPr>
            <w:r>
              <w:t>Industry: Technology</w:t>
            </w:r>
          </w:p>
          <w:p w:rsidR="003520D3" w:rsidRDefault="003520D3" w:rsidP="003520D3">
            <w:pPr>
              <w:pStyle w:val="Texte1"/>
              <w:tabs>
                <w:tab w:val="left" w:pos="317"/>
              </w:tabs>
              <w:ind w:left="317"/>
            </w:pPr>
            <w:r>
              <w:t xml:space="preserve">Customer: </w:t>
            </w:r>
            <w:smartTag w:uri="urn:schemas-microsoft-com:office:smarttags" w:element="stockticker">
              <w:r>
                <w:t>IBM</w:t>
              </w:r>
            </w:smartTag>
          </w:p>
          <w:p w:rsidR="003520D3" w:rsidRDefault="003520D3" w:rsidP="003520D3">
            <w:pPr>
              <w:pStyle w:val="Texte1"/>
              <w:tabs>
                <w:tab w:val="left" w:pos="317"/>
              </w:tabs>
              <w:ind w:left="317"/>
            </w:pPr>
            <w:r>
              <w:t>Role: Architect</w:t>
            </w:r>
          </w:p>
          <w:p w:rsidR="003520D3" w:rsidRDefault="003520D3" w:rsidP="003520D3">
            <w:pPr>
              <w:pStyle w:val="Texte1"/>
              <w:tabs>
                <w:tab w:val="left" w:pos="317"/>
              </w:tabs>
              <w:ind w:left="317"/>
            </w:pPr>
            <w:r>
              <w:t>Environment: WebSphere Application Server,</w:t>
            </w:r>
            <w:r w:rsidR="00583A0B">
              <w:t xml:space="preserve"> Rational Software Architect</w:t>
            </w:r>
            <w:r>
              <w:t>, WebSphere Partner Gateway</w:t>
            </w:r>
            <w:r w:rsidR="00583A0B">
              <w:t xml:space="preserve">, </w:t>
            </w:r>
            <w:proofErr w:type="spellStart"/>
            <w:r w:rsidR="00583A0B">
              <w:t>Websphere</w:t>
            </w:r>
            <w:proofErr w:type="spellEnd"/>
            <w:r w:rsidR="00583A0B">
              <w:t xml:space="preserve"> Message Broker, MQ Series</w:t>
            </w:r>
            <w:r>
              <w:t>.</w:t>
            </w:r>
          </w:p>
          <w:p w:rsidR="003520D3" w:rsidRDefault="003520D3" w:rsidP="003520D3">
            <w:pPr>
              <w:pStyle w:val="Texte1"/>
              <w:tabs>
                <w:tab w:val="left" w:pos="317"/>
              </w:tabs>
              <w:ind w:left="317"/>
            </w:pPr>
            <w:r>
              <w:t>Responsibilities/Accomplishment:</w:t>
            </w:r>
          </w:p>
          <w:p w:rsidR="003520D3" w:rsidRDefault="003520D3" w:rsidP="003520D3">
            <w:pPr>
              <w:pStyle w:val="Texte1"/>
              <w:tabs>
                <w:tab w:val="left" w:pos="317"/>
              </w:tabs>
              <w:ind w:left="317"/>
            </w:pPr>
            <w:r>
              <w:t>-</w:t>
            </w:r>
            <w:r>
              <w:tab/>
              <w:t xml:space="preserve">Designed a </w:t>
            </w:r>
            <w:r w:rsidR="002A3709">
              <w:t>Service Oriented Architecture (SOA)</w:t>
            </w:r>
            <w:r>
              <w:t xml:space="preserve"> solution to connect </w:t>
            </w:r>
            <w:r w:rsidR="002A3709">
              <w:t>internal IBM applications with external and internal consuming systems.</w:t>
            </w:r>
          </w:p>
          <w:p w:rsidR="003520D3" w:rsidRDefault="003520D3" w:rsidP="003520D3">
            <w:pPr>
              <w:pStyle w:val="Texte1"/>
              <w:tabs>
                <w:tab w:val="left" w:pos="317"/>
              </w:tabs>
              <w:ind w:left="317"/>
            </w:pPr>
            <w:r>
              <w:t>-</w:t>
            </w:r>
            <w:r>
              <w:tab/>
              <w:t xml:space="preserve">Designed solution to connect </w:t>
            </w:r>
            <w:smartTag w:uri="urn:schemas-microsoft-com:office:smarttags" w:element="stockticker">
              <w:r>
                <w:t>IBM</w:t>
              </w:r>
            </w:smartTag>
            <w:r>
              <w:t xml:space="preserve">’s global suppliers to the </w:t>
            </w:r>
            <w:smartTag w:uri="urn:schemas-microsoft-com:office:smarttags" w:element="stockticker">
              <w:r>
                <w:t>IBM</w:t>
              </w:r>
            </w:smartTag>
            <w:r>
              <w:t xml:space="preserve"> system </w:t>
            </w:r>
            <w:r w:rsidR="0061667C">
              <w:t>using SOA over</w:t>
            </w:r>
            <w:r>
              <w:t xml:space="preserve"> MQ Series, </w:t>
            </w:r>
            <w:proofErr w:type="spellStart"/>
            <w:r w:rsidR="0061667C">
              <w:t>Web</w:t>
            </w:r>
            <w:r w:rsidR="00276A12">
              <w:t>s</w:t>
            </w:r>
            <w:r w:rsidR="0061667C">
              <w:t>phere</w:t>
            </w:r>
            <w:proofErr w:type="spellEnd"/>
            <w:r w:rsidR="0061667C">
              <w:t xml:space="preserve"> Message Broker, </w:t>
            </w:r>
            <w:r w:rsidR="00C715DD">
              <w:t>WPG (</w:t>
            </w:r>
            <w:proofErr w:type="spellStart"/>
            <w:r w:rsidR="00C715DD">
              <w:t>Webs</w:t>
            </w:r>
            <w:r>
              <w:t>phere</w:t>
            </w:r>
            <w:proofErr w:type="spellEnd"/>
            <w:r>
              <w:t xml:space="preserve"> Partner Gateway)</w:t>
            </w:r>
          </w:p>
          <w:p w:rsidR="003520D3" w:rsidRDefault="003520D3" w:rsidP="003520D3">
            <w:pPr>
              <w:pStyle w:val="Texte1"/>
              <w:tabs>
                <w:tab w:val="left" w:pos="317"/>
              </w:tabs>
              <w:ind w:left="317"/>
            </w:pPr>
          </w:p>
          <w:p w:rsidR="003520D3" w:rsidRDefault="003520D3" w:rsidP="003520D3">
            <w:pPr>
              <w:pStyle w:val="Texte1"/>
              <w:tabs>
                <w:tab w:val="left" w:pos="1892"/>
              </w:tabs>
              <w:spacing w:after="0"/>
              <w:ind w:left="1892" w:hanging="1892"/>
              <w:rPr>
                <w:b/>
              </w:rPr>
            </w:pPr>
            <w:r>
              <w:rPr>
                <w:b/>
              </w:rPr>
              <w:t>McGraw-Hill Construction</w:t>
            </w:r>
          </w:p>
          <w:p w:rsidR="003520D3" w:rsidRDefault="000D2C08" w:rsidP="003520D3">
            <w:pPr>
              <w:pStyle w:val="Texte1"/>
              <w:tabs>
                <w:tab w:val="left" w:pos="317"/>
              </w:tabs>
              <w:ind w:left="317"/>
              <w:rPr>
                <w:b/>
              </w:rPr>
            </w:pPr>
            <w:r>
              <w:rPr>
                <w:b/>
              </w:rPr>
              <w:t>01/2006 - 05</w:t>
            </w:r>
            <w:r w:rsidR="003520D3">
              <w:rPr>
                <w:b/>
              </w:rPr>
              <w:t>/2006 Sr. Architect</w:t>
            </w:r>
          </w:p>
          <w:p w:rsidR="008443E0" w:rsidRDefault="008443E0" w:rsidP="008443E0">
            <w:pPr>
              <w:pStyle w:val="Texte1"/>
              <w:tabs>
                <w:tab w:val="left" w:pos="317"/>
              </w:tabs>
              <w:ind w:left="317"/>
              <w:rPr>
                <w:b/>
              </w:rPr>
            </w:pPr>
            <w:r>
              <w:rPr>
                <w:b/>
              </w:rPr>
              <w:t>Size of Team led - 30</w:t>
            </w:r>
          </w:p>
          <w:p w:rsidR="003520D3" w:rsidRDefault="003520D3" w:rsidP="003520D3">
            <w:pPr>
              <w:pStyle w:val="Texte1"/>
              <w:tabs>
                <w:tab w:val="left" w:pos="317"/>
              </w:tabs>
              <w:ind w:left="317"/>
            </w:pPr>
            <w:r>
              <w:rPr>
                <w:u w:val="single"/>
              </w:rPr>
              <w:t>Project Description</w:t>
            </w:r>
            <w:r>
              <w:t>: Strategize and Designed system that will enhance McGraw-Hill Construction Editorial Platform to help cut cost and improve business process.</w:t>
            </w:r>
          </w:p>
          <w:p w:rsidR="003520D3" w:rsidRDefault="003520D3" w:rsidP="003520D3">
            <w:pPr>
              <w:pStyle w:val="Texte1"/>
              <w:tabs>
                <w:tab w:val="left" w:pos="317"/>
              </w:tabs>
              <w:ind w:left="317"/>
            </w:pPr>
            <w:r>
              <w:t>Industry: Publishing</w:t>
            </w:r>
          </w:p>
          <w:p w:rsidR="003520D3" w:rsidRDefault="003520D3" w:rsidP="003520D3">
            <w:pPr>
              <w:pStyle w:val="Texte1"/>
              <w:tabs>
                <w:tab w:val="left" w:pos="317"/>
              </w:tabs>
              <w:ind w:left="317"/>
            </w:pPr>
            <w:r>
              <w:t>Customer: McGraw-Hill Construction</w:t>
            </w:r>
          </w:p>
          <w:p w:rsidR="003520D3" w:rsidRDefault="003520D3" w:rsidP="003520D3">
            <w:pPr>
              <w:pStyle w:val="Texte1"/>
              <w:tabs>
                <w:tab w:val="left" w:pos="317"/>
              </w:tabs>
              <w:ind w:left="317"/>
            </w:pPr>
            <w:r>
              <w:t>Role: Sr. Architect</w:t>
            </w:r>
          </w:p>
          <w:p w:rsidR="003520D3" w:rsidRDefault="003520D3" w:rsidP="003520D3">
            <w:pPr>
              <w:pStyle w:val="Texte1"/>
              <w:tabs>
                <w:tab w:val="left" w:pos="317"/>
              </w:tabs>
              <w:ind w:left="317"/>
            </w:pPr>
            <w:r>
              <w:t>Environment: WebSphere Process Server, WebSphere Portal, and Rational Software Architect.</w:t>
            </w:r>
          </w:p>
          <w:p w:rsidR="003520D3" w:rsidRDefault="003520D3" w:rsidP="003520D3">
            <w:pPr>
              <w:pStyle w:val="Texte1"/>
              <w:tabs>
                <w:tab w:val="left" w:pos="317"/>
              </w:tabs>
              <w:ind w:left="317"/>
            </w:pPr>
            <w:r>
              <w:t>Responsibilities/Accomplishment:</w:t>
            </w:r>
          </w:p>
          <w:p w:rsidR="003520D3" w:rsidRDefault="003520D3" w:rsidP="003520D3">
            <w:pPr>
              <w:pStyle w:val="Texte1"/>
              <w:tabs>
                <w:tab w:val="left" w:pos="317"/>
              </w:tabs>
              <w:ind w:left="317"/>
            </w:pPr>
            <w:r>
              <w:t>Senior Architect and Technical lead responsible for strategy and design of customer’s construction data collection business. Data is gathered from multiple sources and fed to reporters and external systems. The following was accomplished:</w:t>
            </w:r>
          </w:p>
          <w:p w:rsidR="003520D3" w:rsidRDefault="003520D3" w:rsidP="003520D3">
            <w:pPr>
              <w:pStyle w:val="Texte1"/>
              <w:tabs>
                <w:tab w:val="left" w:pos="317"/>
              </w:tabs>
              <w:ind w:left="317"/>
            </w:pPr>
            <w:r>
              <w:t>1.</w:t>
            </w:r>
            <w:r>
              <w:tab/>
              <w:t xml:space="preserve">Designed a SOA </w:t>
            </w:r>
            <w:r w:rsidR="00D92266">
              <w:t>Integrated Platform</w:t>
            </w:r>
            <w:r>
              <w:t xml:space="preserve"> that </w:t>
            </w:r>
            <w:r w:rsidR="00D92266">
              <w:t>enables</w:t>
            </w:r>
            <w:r>
              <w:t xml:space="preserve"> the customer’s platform communicate with </w:t>
            </w:r>
            <w:r w:rsidR="00D92266">
              <w:t>external</w:t>
            </w:r>
            <w:r>
              <w:t xml:space="preserve"> client systems </w:t>
            </w:r>
          </w:p>
          <w:p w:rsidR="003520D3" w:rsidRDefault="003520D3" w:rsidP="003520D3">
            <w:pPr>
              <w:pStyle w:val="Texte1"/>
              <w:tabs>
                <w:tab w:val="left" w:pos="317"/>
              </w:tabs>
              <w:ind w:left="317"/>
            </w:pPr>
            <w:r>
              <w:t>2.</w:t>
            </w:r>
            <w:r>
              <w:tab/>
              <w:t>Designed a Data Feed engine where data is electronically fed from external sources into the editorial platform. Data is then de-duped, tagged, and stored</w:t>
            </w:r>
            <w:r w:rsidR="00D92266">
              <w:t xml:space="preserve"> in the data warehouse</w:t>
            </w:r>
            <w:r>
              <w:t>.</w:t>
            </w:r>
          </w:p>
          <w:p w:rsidR="003520D3" w:rsidRDefault="003520D3" w:rsidP="003520D3">
            <w:pPr>
              <w:pStyle w:val="Texte1"/>
              <w:tabs>
                <w:tab w:val="left" w:pos="317"/>
              </w:tabs>
              <w:ind w:left="317"/>
            </w:pPr>
            <w:r>
              <w:t>3.</w:t>
            </w:r>
            <w:r>
              <w:tab/>
            </w:r>
            <w:r w:rsidR="00001211">
              <w:t xml:space="preserve">Designed the integration of the </w:t>
            </w:r>
            <w:r>
              <w:t xml:space="preserve">Electronic Feed system </w:t>
            </w:r>
            <w:r w:rsidR="00001211">
              <w:t>into the customer’s on-Demand</w:t>
            </w:r>
            <w:r>
              <w:t xml:space="preserve"> </w:t>
            </w:r>
            <w:smartTag w:uri="urn:schemas-microsoft-com:office:smarttags" w:element="stockticker">
              <w:r>
                <w:t>CRM</w:t>
              </w:r>
            </w:smartTag>
            <w:r>
              <w:t xml:space="preserve"> system, Salesforce.com.</w:t>
            </w:r>
          </w:p>
          <w:p w:rsidR="003520D3" w:rsidRDefault="00001211" w:rsidP="003520D3">
            <w:pPr>
              <w:pStyle w:val="Texte1"/>
              <w:tabs>
                <w:tab w:val="left" w:pos="317"/>
              </w:tabs>
              <w:ind w:left="317"/>
            </w:pPr>
            <w:r>
              <w:t>4.</w:t>
            </w:r>
            <w:r>
              <w:tab/>
              <w:t>Designed a WebSphere Portal system where reporters can access their business applications.</w:t>
            </w:r>
          </w:p>
          <w:p w:rsidR="003520D3" w:rsidRDefault="003520D3" w:rsidP="003520D3">
            <w:pPr>
              <w:pStyle w:val="Texte1"/>
              <w:tabs>
                <w:tab w:val="left" w:pos="317"/>
              </w:tabs>
              <w:ind w:left="317"/>
            </w:pPr>
            <w:r>
              <w:t>5.</w:t>
            </w:r>
            <w:r>
              <w:tab/>
              <w:t>Designed the Physical Architecture to host the above solution.</w:t>
            </w:r>
          </w:p>
          <w:p w:rsidR="003520D3" w:rsidRDefault="003520D3" w:rsidP="003520D3">
            <w:pPr>
              <w:pStyle w:val="Texte1"/>
              <w:tabs>
                <w:tab w:val="left" w:pos="317"/>
              </w:tabs>
              <w:ind w:left="317"/>
            </w:pPr>
            <w:r>
              <w:t>6.</w:t>
            </w:r>
            <w:r>
              <w:tab/>
              <w:t xml:space="preserve">Re-designed the customer’s existing 2 tier client system into an N-Tier architecture to be powered by WebSphere Process Server. </w:t>
            </w:r>
          </w:p>
          <w:p w:rsidR="003520D3" w:rsidRDefault="003520D3" w:rsidP="003520D3">
            <w:pPr>
              <w:pStyle w:val="Texte1"/>
              <w:tabs>
                <w:tab w:val="left" w:pos="317"/>
              </w:tabs>
              <w:ind w:left="317"/>
            </w:pPr>
          </w:p>
          <w:p w:rsidR="003F00B9" w:rsidRDefault="003F00B9" w:rsidP="003F00B9">
            <w:pPr>
              <w:pStyle w:val="Texte1"/>
              <w:tabs>
                <w:tab w:val="left" w:pos="1892"/>
              </w:tabs>
              <w:spacing w:after="0"/>
              <w:ind w:left="1892" w:hanging="1892"/>
              <w:rPr>
                <w:b/>
              </w:rPr>
            </w:pPr>
            <w:r>
              <w:rPr>
                <w:b/>
              </w:rPr>
              <w:t>Pay Rent Build Credit (PRBC)</w:t>
            </w:r>
          </w:p>
          <w:p w:rsidR="003F00B9" w:rsidRDefault="003F00B9" w:rsidP="003F00B9">
            <w:pPr>
              <w:pStyle w:val="Texte1"/>
              <w:tabs>
                <w:tab w:val="left" w:pos="317"/>
              </w:tabs>
              <w:ind w:left="317"/>
              <w:rPr>
                <w:b/>
              </w:rPr>
            </w:pPr>
            <w:r>
              <w:rPr>
                <w:b/>
              </w:rPr>
              <w:t>07/2005 - 02/2006 Technical Lead/Team Lead</w:t>
            </w:r>
          </w:p>
          <w:p w:rsidR="003F00B9" w:rsidRDefault="003F00B9" w:rsidP="003F00B9">
            <w:pPr>
              <w:pStyle w:val="Texte1"/>
              <w:tabs>
                <w:tab w:val="left" w:pos="317"/>
              </w:tabs>
              <w:ind w:left="317"/>
              <w:rPr>
                <w:b/>
              </w:rPr>
            </w:pPr>
            <w:r>
              <w:rPr>
                <w:b/>
              </w:rPr>
              <w:lastRenderedPageBreak/>
              <w:t>Size of Team led - 20</w:t>
            </w:r>
          </w:p>
          <w:p w:rsidR="003F00B9" w:rsidRDefault="003F00B9" w:rsidP="003F00B9">
            <w:pPr>
              <w:pStyle w:val="Texte1"/>
              <w:tabs>
                <w:tab w:val="left" w:pos="317"/>
              </w:tabs>
              <w:ind w:left="317"/>
            </w:pPr>
            <w:r>
              <w:rPr>
                <w:u w:val="single"/>
              </w:rPr>
              <w:t>Project Description</w:t>
            </w:r>
            <w:r>
              <w:t xml:space="preserve">: Design and Implementation of Pay Rent Build Credit (PRBC) data network using </w:t>
            </w:r>
            <w:smartTag w:uri="urn:schemas-microsoft-com:office:smarttags" w:element="stockticker">
              <w:r>
                <w:t>IBM</w:t>
              </w:r>
            </w:smartTag>
            <w:r>
              <w:t xml:space="preserve"> WebSphere Technologies</w:t>
            </w:r>
          </w:p>
          <w:p w:rsidR="003F00B9" w:rsidRDefault="003F00B9" w:rsidP="003F00B9">
            <w:pPr>
              <w:pStyle w:val="Texte1"/>
              <w:tabs>
                <w:tab w:val="left" w:pos="317"/>
              </w:tabs>
              <w:ind w:left="317"/>
            </w:pPr>
            <w:r>
              <w:t>Industry: Financial</w:t>
            </w:r>
          </w:p>
          <w:p w:rsidR="003F00B9" w:rsidRDefault="003F00B9" w:rsidP="003F00B9">
            <w:pPr>
              <w:pStyle w:val="Texte1"/>
              <w:tabs>
                <w:tab w:val="left" w:pos="317"/>
              </w:tabs>
              <w:ind w:left="317"/>
            </w:pPr>
            <w:r>
              <w:t>Customer: Pay Rent Build Credit (PRBC)</w:t>
            </w:r>
          </w:p>
          <w:p w:rsidR="003F00B9" w:rsidRDefault="003F00B9" w:rsidP="003F00B9">
            <w:pPr>
              <w:pStyle w:val="Texte1"/>
              <w:tabs>
                <w:tab w:val="left" w:pos="317"/>
              </w:tabs>
              <w:ind w:left="317"/>
            </w:pPr>
            <w:r>
              <w:t>Role: Technical Lead/Team Lead</w:t>
            </w:r>
          </w:p>
          <w:p w:rsidR="003F00B9" w:rsidRDefault="003F00B9" w:rsidP="003F00B9">
            <w:pPr>
              <w:pStyle w:val="Texte1"/>
              <w:tabs>
                <w:tab w:val="left" w:pos="317"/>
              </w:tabs>
              <w:ind w:left="317"/>
            </w:pPr>
            <w:r>
              <w:t xml:space="preserve">Environment: WebSphere (5.x), DB2, Rational Rose, IHS, </w:t>
            </w:r>
            <w:r w:rsidR="008E39A3">
              <w:t xml:space="preserve">XML, Ant, </w:t>
            </w:r>
            <w:r>
              <w:t>and Solaris</w:t>
            </w:r>
          </w:p>
          <w:p w:rsidR="003F00B9" w:rsidRDefault="003F00B9" w:rsidP="003F00B9">
            <w:pPr>
              <w:pStyle w:val="Texte1"/>
              <w:tabs>
                <w:tab w:val="left" w:pos="317"/>
              </w:tabs>
              <w:ind w:left="317"/>
            </w:pPr>
            <w:r>
              <w:t>Responsibilities/Accomplishment:</w:t>
            </w:r>
          </w:p>
          <w:p w:rsidR="003F00B9" w:rsidRDefault="003F00B9" w:rsidP="003F00B9">
            <w:pPr>
              <w:pStyle w:val="Texte1"/>
              <w:tabs>
                <w:tab w:val="left" w:pos="317"/>
              </w:tabs>
              <w:ind w:left="317"/>
            </w:pPr>
            <w:r>
              <w:t xml:space="preserve">Technical Lead responsible for gathering the business requirements; designing and implementing application, data, physical, and security infrastructure. Pay Rent Build Credit is a </w:t>
            </w:r>
            <w:proofErr w:type="spellStart"/>
            <w:r>
              <w:t>startup</w:t>
            </w:r>
            <w:proofErr w:type="spellEnd"/>
            <w:r>
              <w:t xml:space="preserve"> company and I led the engineering of their software product (web portal with different services for their consumer and business partners) as well as their employee portal. The list of tasks I performed includes:</w:t>
            </w:r>
          </w:p>
          <w:p w:rsidR="003F00B9" w:rsidRDefault="003F00B9" w:rsidP="003F00B9">
            <w:pPr>
              <w:pStyle w:val="Texte1"/>
              <w:tabs>
                <w:tab w:val="left" w:pos="317"/>
              </w:tabs>
              <w:ind w:left="317"/>
            </w:pPr>
            <w:r>
              <w:t>-</w:t>
            </w:r>
            <w:r>
              <w:tab/>
              <w:t xml:space="preserve">Led the gathering and documentation of requirements and </w:t>
            </w:r>
            <w:proofErr w:type="spellStart"/>
            <w:r>
              <w:t>usecases</w:t>
            </w:r>
            <w:proofErr w:type="spellEnd"/>
            <w:r>
              <w:t xml:space="preserve"> with the Company </w:t>
            </w:r>
            <w:smartTag w:uri="urn:schemas-microsoft-com:office:smarttags" w:element="stockticker">
              <w:r>
                <w:t>CEO</w:t>
              </w:r>
            </w:smartTag>
            <w:r>
              <w:t xml:space="preserve"> and </w:t>
            </w:r>
            <w:smartTag w:uri="urn:schemas-microsoft-com:office:smarttags" w:element="stockticker">
              <w:r>
                <w:t>CTO</w:t>
              </w:r>
            </w:smartTag>
            <w:r>
              <w:t xml:space="preserve"> using </w:t>
            </w:r>
            <w:smartTag w:uri="urn:schemas-microsoft-com:office:smarttags" w:element="stockticker">
              <w:r>
                <w:t>IBM</w:t>
              </w:r>
            </w:smartTag>
            <w:r>
              <w:t xml:space="preserve"> GS Methods</w:t>
            </w:r>
          </w:p>
          <w:p w:rsidR="003F00B9" w:rsidRDefault="003F00B9" w:rsidP="003F00B9">
            <w:pPr>
              <w:pStyle w:val="Texte1"/>
              <w:tabs>
                <w:tab w:val="left" w:pos="317"/>
              </w:tabs>
              <w:ind w:left="317"/>
            </w:pPr>
            <w:r>
              <w:t>-</w:t>
            </w:r>
            <w:r>
              <w:tab/>
              <w:t>Designed the Application Data Model.</w:t>
            </w:r>
          </w:p>
          <w:p w:rsidR="003F00B9" w:rsidRDefault="003F00B9" w:rsidP="003F00B9">
            <w:pPr>
              <w:pStyle w:val="Texte1"/>
              <w:tabs>
                <w:tab w:val="left" w:pos="317"/>
              </w:tabs>
              <w:ind w:left="317"/>
            </w:pPr>
            <w:r>
              <w:t>-</w:t>
            </w:r>
            <w:r>
              <w:tab/>
              <w:t>Led the Design and Implementation of the Physical infrastructure, which included Firewall rule definition, network design, OS specification etc.</w:t>
            </w:r>
          </w:p>
          <w:p w:rsidR="003F00B9" w:rsidRDefault="003F00B9" w:rsidP="003F00B9">
            <w:pPr>
              <w:pStyle w:val="Texte1"/>
              <w:tabs>
                <w:tab w:val="left" w:pos="317"/>
              </w:tabs>
              <w:ind w:left="317"/>
            </w:pPr>
            <w:r>
              <w:t>-</w:t>
            </w:r>
            <w:r>
              <w:tab/>
              <w:t>Designed and Installed Server software which included WebSphere 5.02, DB2, HIS and SSH.</w:t>
            </w:r>
          </w:p>
          <w:p w:rsidR="003F00B9" w:rsidRDefault="003F00B9" w:rsidP="003F00B9">
            <w:pPr>
              <w:pStyle w:val="Texte1"/>
              <w:tabs>
                <w:tab w:val="left" w:pos="317"/>
              </w:tabs>
              <w:ind w:left="317"/>
            </w:pPr>
            <w:r>
              <w:t>-</w:t>
            </w:r>
            <w:r>
              <w:tab/>
              <w:t>Designed and installed the development environment to facilitate remote team development and version control.</w:t>
            </w:r>
          </w:p>
          <w:p w:rsidR="003F00B9" w:rsidRDefault="003F00B9" w:rsidP="003F00B9">
            <w:pPr>
              <w:pStyle w:val="Texte1"/>
              <w:tabs>
                <w:tab w:val="left" w:pos="317"/>
              </w:tabs>
              <w:ind w:left="317"/>
            </w:pPr>
            <w:r>
              <w:t>-</w:t>
            </w:r>
            <w:r>
              <w:tab/>
              <w:t xml:space="preserve">Designed the J2EE Application Architecture using </w:t>
            </w:r>
            <w:smartTag w:uri="urn:schemas-microsoft-com:office:smarttags" w:element="stockticker">
              <w:r>
                <w:t>IBM</w:t>
              </w:r>
            </w:smartTag>
            <w:r>
              <w:t xml:space="preserve"> GS Methods. Some application frameworks used include Struts and </w:t>
            </w:r>
            <w:proofErr w:type="spellStart"/>
            <w:r>
              <w:t>Toplink</w:t>
            </w:r>
            <w:proofErr w:type="spellEnd"/>
            <w:r>
              <w:t>.</w:t>
            </w:r>
          </w:p>
          <w:p w:rsidR="003F00B9" w:rsidRDefault="003F00B9" w:rsidP="003F00B9">
            <w:pPr>
              <w:pStyle w:val="Texte1"/>
              <w:tabs>
                <w:tab w:val="left" w:pos="317"/>
              </w:tabs>
              <w:ind w:left="317"/>
            </w:pPr>
            <w:r>
              <w:t>-</w:t>
            </w:r>
            <w:r>
              <w:tab/>
              <w:t>Mentored Java Developers</w:t>
            </w:r>
          </w:p>
          <w:p w:rsidR="003F00B9" w:rsidRDefault="003F00B9" w:rsidP="003F00B9">
            <w:pPr>
              <w:pStyle w:val="Texte1"/>
              <w:tabs>
                <w:tab w:val="left" w:pos="317"/>
              </w:tabs>
              <w:ind w:left="317"/>
            </w:pPr>
            <w:r>
              <w:t>-</w:t>
            </w:r>
            <w:r>
              <w:tab/>
              <w:t>Designed and implemented the Security Infrastructure using WebSphere (Single Sign-On, Authentication, and Authorization) and Web Server (Encryption and Authorization) Security.</w:t>
            </w:r>
          </w:p>
          <w:p w:rsidR="003F00B9" w:rsidRDefault="003F00B9" w:rsidP="003F00B9">
            <w:pPr>
              <w:pStyle w:val="Texte1"/>
              <w:tabs>
                <w:tab w:val="left" w:pos="317"/>
              </w:tabs>
              <w:ind w:left="317"/>
            </w:pPr>
            <w:r>
              <w:t>-</w:t>
            </w:r>
            <w:r>
              <w:tab/>
              <w:t>Developed Project Plan to manage the technical resources</w:t>
            </w:r>
          </w:p>
          <w:p w:rsidR="003F00B9" w:rsidRDefault="003F00B9" w:rsidP="003F00B9">
            <w:pPr>
              <w:pStyle w:val="Texte1"/>
              <w:tabs>
                <w:tab w:val="left" w:pos="317"/>
              </w:tabs>
              <w:ind w:left="317"/>
            </w:pPr>
            <w:r>
              <w:t>-</w:t>
            </w:r>
            <w:r>
              <w:tab/>
              <w:t>Performed System and WebSphere administrator roles.</w:t>
            </w:r>
          </w:p>
          <w:p w:rsidR="003520D3" w:rsidRDefault="003520D3" w:rsidP="003520D3">
            <w:pPr>
              <w:pStyle w:val="Texte1"/>
              <w:tabs>
                <w:tab w:val="left" w:pos="317"/>
              </w:tabs>
              <w:ind w:left="317"/>
            </w:pPr>
          </w:p>
          <w:p w:rsidR="003520D3" w:rsidRDefault="003520D3" w:rsidP="003520D3">
            <w:pPr>
              <w:pStyle w:val="Texte1"/>
              <w:tabs>
                <w:tab w:val="left" w:pos="317"/>
              </w:tabs>
              <w:ind w:left="317"/>
            </w:pPr>
          </w:p>
          <w:p w:rsidR="003520D3" w:rsidRDefault="003520D3" w:rsidP="003520D3">
            <w:pPr>
              <w:pStyle w:val="Texte1"/>
              <w:tabs>
                <w:tab w:val="left" w:pos="1892"/>
              </w:tabs>
              <w:spacing w:after="0"/>
              <w:ind w:left="1892" w:hanging="1892"/>
              <w:rPr>
                <w:b/>
              </w:rPr>
            </w:pPr>
            <w:r>
              <w:rPr>
                <w:b/>
              </w:rPr>
              <w:t>Bellsouth</w:t>
            </w:r>
          </w:p>
          <w:p w:rsidR="003520D3" w:rsidRDefault="00024688" w:rsidP="003520D3">
            <w:pPr>
              <w:pStyle w:val="Texte1"/>
              <w:tabs>
                <w:tab w:val="left" w:pos="317"/>
              </w:tabs>
              <w:ind w:left="317"/>
              <w:rPr>
                <w:b/>
              </w:rPr>
            </w:pPr>
            <w:r>
              <w:rPr>
                <w:b/>
              </w:rPr>
              <w:t>05/2005 - 07</w:t>
            </w:r>
            <w:r w:rsidR="003520D3">
              <w:rPr>
                <w:b/>
              </w:rPr>
              <w:t>/2005 Application Architect</w:t>
            </w:r>
          </w:p>
          <w:p w:rsidR="003520D3" w:rsidRDefault="003520D3" w:rsidP="003520D3">
            <w:pPr>
              <w:pStyle w:val="Texte1"/>
              <w:tabs>
                <w:tab w:val="left" w:pos="317"/>
              </w:tabs>
              <w:ind w:left="317"/>
            </w:pPr>
            <w:r>
              <w:rPr>
                <w:u w:val="single"/>
              </w:rPr>
              <w:t>Project Description</w:t>
            </w:r>
            <w:r>
              <w:t>: Project Name: Bellsouth</w:t>
            </w:r>
          </w:p>
          <w:p w:rsidR="003520D3" w:rsidRDefault="003520D3" w:rsidP="003520D3">
            <w:pPr>
              <w:pStyle w:val="Texte1"/>
              <w:tabs>
                <w:tab w:val="left" w:pos="317"/>
              </w:tabs>
              <w:ind w:left="317"/>
            </w:pPr>
            <w:r>
              <w:t>Industry: Telecommunication</w:t>
            </w:r>
          </w:p>
          <w:p w:rsidR="003520D3" w:rsidRDefault="003520D3" w:rsidP="003520D3">
            <w:pPr>
              <w:pStyle w:val="Texte1"/>
              <w:tabs>
                <w:tab w:val="left" w:pos="317"/>
              </w:tabs>
              <w:ind w:left="317"/>
            </w:pPr>
            <w:r>
              <w:t>Customer: Bellsouth</w:t>
            </w:r>
          </w:p>
          <w:p w:rsidR="003520D3" w:rsidRDefault="003520D3" w:rsidP="003520D3">
            <w:pPr>
              <w:pStyle w:val="Texte1"/>
              <w:tabs>
                <w:tab w:val="left" w:pos="317"/>
              </w:tabs>
              <w:ind w:left="317"/>
            </w:pPr>
            <w:r>
              <w:t>Role: Application Architect</w:t>
            </w:r>
          </w:p>
          <w:p w:rsidR="003520D3" w:rsidRDefault="003520D3" w:rsidP="003520D3">
            <w:pPr>
              <w:pStyle w:val="Texte1"/>
              <w:tabs>
                <w:tab w:val="left" w:pos="317"/>
              </w:tabs>
              <w:ind w:left="317"/>
            </w:pPr>
            <w:r>
              <w:t>Responsibilities/Accomplishment:</w:t>
            </w:r>
          </w:p>
          <w:p w:rsidR="003520D3" w:rsidRDefault="003520D3" w:rsidP="003520D3">
            <w:pPr>
              <w:pStyle w:val="Texte1"/>
              <w:tabs>
                <w:tab w:val="left" w:pos="317"/>
              </w:tabs>
              <w:ind w:left="317"/>
            </w:pPr>
            <w:r>
              <w:tab/>
              <w:t xml:space="preserve">Mr. </w:t>
            </w:r>
            <w:proofErr w:type="spellStart"/>
            <w:r>
              <w:t>Okwara</w:t>
            </w:r>
            <w:proofErr w:type="spellEnd"/>
            <w:r>
              <w:t xml:space="preserve"> designed Bellsouth Data Migration Strategy for the new Learning Management System. The migration involved data extraction, transformation, refinement, loading and migration scheduling from Oracle to Microsoft SQL server. The migration tool used was Microsoft Data Transformation Services.</w:t>
            </w:r>
          </w:p>
          <w:p w:rsidR="003520D3" w:rsidRDefault="003520D3" w:rsidP="003520D3">
            <w:pPr>
              <w:pStyle w:val="Texte1"/>
              <w:tabs>
                <w:tab w:val="left" w:pos="317"/>
              </w:tabs>
              <w:ind w:left="317"/>
            </w:pPr>
          </w:p>
          <w:p w:rsidR="003520D3" w:rsidRDefault="003520D3" w:rsidP="003520D3">
            <w:pPr>
              <w:pStyle w:val="Texte1"/>
              <w:tabs>
                <w:tab w:val="left" w:pos="1892"/>
              </w:tabs>
              <w:spacing w:after="0"/>
              <w:ind w:left="1892" w:hanging="1892"/>
              <w:rPr>
                <w:b/>
              </w:rPr>
            </w:pPr>
            <w:r>
              <w:rPr>
                <w:b/>
              </w:rPr>
              <w:t xml:space="preserve">Bank of </w:t>
            </w:r>
            <w:smartTag w:uri="urn:schemas-microsoft-com:office:smarttags" w:element="place">
              <w:smartTag w:uri="urn:schemas-microsoft-com:office:smarttags" w:element="country-region">
                <w:r>
                  <w:rPr>
                    <w:b/>
                  </w:rPr>
                  <w:t>America</w:t>
                </w:r>
              </w:smartTag>
            </w:smartTag>
          </w:p>
          <w:p w:rsidR="003520D3" w:rsidRDefault="0084500C" w:rsidP="003520D3">
            <w:pPr>
              <w:pStyle w:val="Texte1"/>
              <w:tabs>
                <w:tab w:val="left" w:pos="317"/>
              </w:tabs>
              <w:ind w:left="317"/>
              <w:rPr>
                <w:b/>
              </w:rPr>
            </w:pPr>
            <w:r>
              <w:rPr>
                <w:b/>
              </w:rPr>
              <w:t>04</w:t>
            </w:r>
            <w:r w:rsidR="003520D3">
              <w:rPr>
                <w:b/>
              </w:rPr>
              <w:t>/2005 - 0</w:t>
            </w:r>
            <w:r>
              <w:rPr>
                <w:b/>
              </w:rPr>
              <w:t>5</w:t>
            </w:r>
            <w:r w:rsidR="003520D3">
              <w:rPr>
                <w:b/>
              </w:rPr>
              <w:t>/2005 Lead Architect</w:t>
            </w:r>
          </w:p>
          <w:p w:rsidR="00156A62" w:rsidRDefault="00156A62" w:rsidP="003520D3">
            <w:pPr>
              <w:pStyle w:val="Texte1"/>
              <w:tabs>
                <w:tab w:val="left" w:pos="317"/>
              </w:tabs>
              <w:ind w:left="317"/>
              <w:rPr>
                <w:b/>
              </w:rPr>
            </w:pPr>
            <w:r>
              <w:rPr>
                <w:b/>
              </w:rPr>
              <w:t>Size of Team led - 10</w:t>
            </w:r>
          </w:p>
          <w:p w:rsidR="003520D3" w:rsidRDefault="003520D3" w:rsidP="003520D3">
            <w:pPr>
              <w:pStyle w:val="Texte1"/>
              <w:tabs>
                <w:tab w:val="left" w:pos="317"/>
              </w:tabs>
              <w:ind w:left="317"/>
            </w:pPr>
            <w:r>
              <w:rPr>
                <w:u w:val="single"/>
              </w:rPr>
              <w:t>Project Description</w:t>
            </w:r>
            <w:r>
              <w:t xml:space="preserve">: Project Name: Bank of </w:t>
            </w:r>
            <w:smartTag w:uri="urn:schemas-microsoft-com:office:smarttags" w:element="country-region">
              <w:r>
                <w:t>America</w:t>
              </w:r>
            </w:smartTag>
            <w:r>
              <w:t xml:space="preserve"> Branch Channel and </w:t>
            </w:r>
            <w:smartTag w:uri="urn:schemas-microsoft-com:office:smarttags" w:element="place">
              <w:smartTag w:uri="urn:schemas-microsoft-com:office:smarttags" w:element="PlaceName">
                <w:r>
                  <w:t>Call</w:t>
                </w:r>
              </w:smartTag>
              <w:r>
                <w:t xml:space="preserve"> </w:t>
              </w:r>
              <w:proofErr w:type="spellStart"/>
              <w:smartTag w:uri="urn:schemas-microsoft-com:office:smarttags" w:element="PlaceType">
                <w:r>
                  <w:t>Center</w:t>
                </w:r>
              </w:smartTag>
            </w:smartTag>
            <w:proofErr w:type="spellEnd"/>
            <w:r>
              <w:t xml:space="preserve"> System</w:t>
            </w:r>
          </w:p>
          <w:p w:rsidR="003520D3" w:rsidRDefault="003520D3" w:rsidP="003520D3">
            <w:pPr>
              <w:pStyle w:val="Texte1"/>
              <w:tabs>
                <w:tab w:val="left" w:pos="317"/>
              </w:tabs>
              <w:ind w:left="317"/>
            </w:pPr>
            <w:r>
              <w:t>Industry: Finance</w:t>
            </w:r>
          </w:p>
          <w:p w:rsidR="003520D3" w:rsidRDefault="003520D3" w:rsidP="003520D3">
            <w:pPr>
              <w:pStyle w:val="Texte1"/>
              <w:tabs>
                <w:tab w:val="left" w:pos="317"/>
              </w:tabs>
              <w:ind w:left="317"/>
            </w:pPr>
            <w:r>
              <w:t xml:space="preserve">Customer: Bank of </w:t>
            </w:r>
            <w:smartTag w:uri="urn:schemas-microsoft-com:office:smarttags" w:element="place">
              <w:smartTag w:uri="urn:schemas-microsoft-com:office:smarttags" w:element="country-region">
                <w:r>
                  <w:t>America</w:t>
                </w:r>
              </w:smartTag>
            </w:smartTag>
          </w:p>
          <w:p w:rsidR="003520D3" w:rsidRDefault="003520D3" w:rsidP="003520D3">
            <w:pPr>
              <w:pStyle w:val="Texte1"/>
              <w:tabs>
                <w:tab w:val="left" w:pos="317"/>
              </w:tabs>
              <w:ind w:left="317"/>
            </w:pPr>
            <w:r>
              <w:t>Role: Lead Architect</w:t>
            </w:r>
          </w:p>
          <w:p w:rsidR="003520D3" w:rsidRDefault="003520D3" w:rsidP="003520D3">
            <w:pPr>
              <w:pStyle w:val="Texte1"/>
              <w:tabs>
                <w:tab w:val="left" w:pos="317"/>
              </w:tabs>
              <w:ind w:left="317"/>
            </w:pPr>
            <w:r>
              <w:lastRenderedPageBreak/>
              <w:t xml:space="preserve">Environment: Visio, WSAD, WAS 5.0, </w:t>
            </w:r>
            <w:proofErr w:type="spellStart"/>
            <w:r>
              <w:t>Chordiant</w:t>
            </w:r>
            <w:proofErr w:type="spellEnd"/>
            <w:r>
              <w:t>, WBI, WebSphere Client Technology (WCT), and J2EE</w:t>
            </w:r>
          </w:p>
          <w:p w:rsidR="003520D3" w:rsidRDefault="003520D3" w:rsidP="003520D3">
            <w:pPr>
              <w:pStyle w:val="Texte1"/>
              <w:tabs>
                <w:tab w:val="left" w:pos="317"/>
              </w:tabs>
              <w:ind w:left="317"/>
            </w:pPr>
            <w:r>
              <w:t>Responsibilities/Accomplishment:</w:t>
            </w:r>
          </w:p>
          <w:p w:rsidR="003520D3" w:rsidRDefault="003520D3" w:rsidP="003520D3">
            <w:pPr>
              <w:pStyle w:val="Texte1"/>
              <w:tabs>
                <w:tab w:val="left" w:pos="317"/>
              </w:tabs>
              <w:ind w:left="317"/>
            </w:pPr>
            <w:r>
              <w:t>-</w:t>
            </w:r>
            <w:r>
              <w:tab/>
              <w:t xml:space="preserve">Led the POC effort to demonstrate the </w:t>
            </w:r>
            <w:proofErr w:type="spellStart"/>
            <w:r>
              <w:t>Chordiant</w:t>
            </w:r>
            <w:proofErr w:type="spellEnd"/>
            <w:r>
              <w:t xml:space="preserve"> Call </w:t>
            </w:r>
            <w:proofErr w:type="spellStart"/>
            <w:r>
              <w:t>Center</w:t>
            </w:r>
            <w:proofErr w:type="spellEnd"/>
            <w:r>
              <w:t xml:space="preserve"> Solution operate in a Multi-Channel environment which includes Telephony, Wireless, Internet etc. </w:t>
            </w:r>
            <w:proofErr w:type="spellStart"/>
            <w:r>
              <w:t>Chordiant</w:t>
            </w:r>
            <w:proofErr w:type="spellEnd"/>
            <w:r>
              <w:t xml:space="preserve"> is a J2EE packaged </w:t>
            </w:r>
            <w:smartTag w:uri="urn:schemas-microsoft-com:office:smarttags" w:element="stockticker">
              <w:r>
                <w:t>CRM</w:t>
              </w:r>
            </w:smartTag>
            <w:r>
              <w:t xml:space="preserve"> solution.</w:t>
            </w:r>
          </w:p>
          <w:p w:rsidR="003520D3" w:rsidRDefault="003520D3" w:rsidP="003520D3">
            <w:pPr>
              <w:pStyle w:val="Texte1"/>
              <w:tabs>
                <w:tab w:val="left" w:pos="317"/>
              </w:tabs>
              <w:ind w:left="317"/>
            </w:pPr>
            <w:r>
              <w:t>-</w:t>
            </w:r>
            <w:r>
              <w:tab/>
              <w:t>Led the design effort to demonstrate the integration of Bank of America’s System of Record and Web initiatives with WebSphere Business Integration.</w:t>
            </w:r>
          </w:p>
          <w:p w:rsidR="003520D3" w:rsidRDefault="003520D3" w:rsidP="003520D3">
            <w:pPr>
              <w:pStyle w:val="Texte1"/>
              <w:tabs>
                <w:tab w:val="left" w:pos="317"/>
              </w:tabs>
              <w:ind w:left="317"/>
            </w:pPr>
            <w:r>
              <w:t>-</w:t>
            </w:r>
            <w:r>
              <w:tab/>
              <w:t xml:space="preserve">Led the design effort to demonstrate the coexistence of </w:t>
            </w:r>
            <w:proofErr w:type="spellStart"/>
            <w:r>
              <w:t>Chordiant</w:t>
            </w:r>
            <w:proofErr w:type="spellEnd"/>
            <w:r>
              <w:t xml:space="preserve"> and other technologies in a WebSphere Client Technology (WCT) desktop environment. WCT is a new technology from </w:t>
            </w:r>
            <w:smartTag w:uri="urn:schemas-microsoft-com:office:smarttags" w:element="stockticker">
              <w:r>
                <w:t>IBM</w:t>
              </w:r>
            </w:smartTag>
            <w:r>
              <w:t xml:space="preserve"> that enables a server managed desktop.</w:t>
            </w:r>
          </w:p>
          <w:p w:rsidR="003520D3" w:rsidRDefault="003520D3" w:rsidP="003520D3">
            <w:pPr>
              <w:pStyle w:val="Texte1"/>
              <w:tabs>
                <w:tab w:val="left" w:pos="317"/>
              </w:tabs>
              <w:ind w:left="317"/>
            </w:pPr>
            <w:r>
              <w:t>-</w:t>
            </w:r>
            <w:r>
              <w:tab/>
              <w:t>Installed the WebSphere development environment for the Proof of Concept.</w:t>
            </w:r>
          </w:p>
          <w:p w:rsidR="003520D3" w:rsidRDefault="003520D3" w:rsidP="003520D3">
            <w:pPr>
              <w:pStyle w:val="Texte1"/>
              <w:tabs>
                <w:tab w:val="left" w:pos="317"/>
              </w:tabs>
              <w:ind w:left="317"/>
            </w:pPr>
          </w:p>
          <w:p w:rsidR="003520D3" w:rsidRDefault="003520D3" w:rsidP="003520D3">
            <w:pPr>
              <w:pStyle w:val="Texte1"/>
              <w:tabs>
                <w:tab w:val="left" w:pos="317"/>
              </w:tabs>
              <w:ind w:left="317"/>
            </w:pPr>
          </w:p>
          <w:p w:rsidR="003520D3" w:rsidRDefault="003520D3" w:rsidP="003520D3">
            <w:pPr>
              <w:pStyle w:val="Texte1"/>
              <w:tabs>
                <w:tab w:val="left" w:pos="1892"/>
              </w:tabs>
              <w:spacing w:after="0"/>
              <w:ind w:left="1892" w:hanging="1892"/>
              <w:rPr>
                <w:b/>
              </w:rPr>
            </w:pPr>
            <w:r>
              <w:rPr>
                <w:b/>
              </w:rPr>
              <w:t xml:space="preserve">S1 Corporation and </w:t>
            </w:r>
            <w:proofErr w:type="spellStart"/>
            <w:r>
              <w:rPr>
                <w:b/>
              </w:rPr>
              <w:t>Statesfarm</w:t>
            </w:r>
            <w:proofErr w:type="spellEnd"/>
          </w:p>
          <w:p w:rsidR="003520D3" w:rsidRDefault="00F63C44" w:rsidP="003520D3">
            <w:pPr>
              <w:pStyle w:val="Texte1"/>
              <w:tabs>
                <w:tab w:val="left" w:pos="317"/>
              </w:tabs>
              <w:ind w:left="317"/>
              <w:rPr>
                <w:b/>
              </w:rPr>
            </w:pPr>
            <w:r>
              <w:rPr>
                <w:b/>
              </w:rPr>
              <w:t>01/2005 - 04/2005</w:t>
            </w:r>
            <w:r w:rsidR="003520D3">
              <w:rPr>
                <w:b/>
              </w:rPr>
              <w:t xml:space="preserve"> WebSphere Security/Infrastructure Architect</w:t>
            </w:r>
          </w:p>
          <w:p w:rsidR="003520D3" w:rsidRDefault="003520D3" w:rsidP="003520D3">
            <w:pPr>
              <w:pStyle w:val="Texte1"/>
              <w:tabs>
                <w:tab w:val="left" w:pos="317"/>
              </w:tabs>
              <w:ind w:left="317"/>
            </w:pPr>
            <w:r>
              <w:rPr>
                <w:u w:val="single"/>
              </w:rPr>
              <w:t>Project Description</w:t>
            </w:r>
            <w:r>
              <w:t>: Project Name: Design and Implement S1/</w:t>
            </w:r>
            <w:proofErr w:type="spellStart"/>
            <w:r>
              <w:t>Statefarm</w:t>
            </w:r>
            <w:proofErr w:type="spellEnd"/>
            <w:r>
              <w:t xml:space="preserve"> WebSphere/DB2/HACMP infrastructure.</w:t>
            </w:r>
          </w:p>
          <w:p w:rsidR="003520D3" w:rsidRDefault="003520D3" w:rsidP="003520D3">
            <w:pPr>
              <w:pStyle w:val="Texte1"/>
              <w:tabs>
                <w:tab w:val="left" w:pos="317"/>
              </w:tabs>
              <w:ind w:left="317"/>
            </w:pPr>
            <w:r>
              <w:t>Industry: Financial</w:t>
            </w:r>
          </w:p>
          <w:p w:rsidR="003520D3" w:rsidRDefault="003520D3" w:rsidP="003520D3">
            <w:pPr>
              <w:pStyle w:val="Texte1"/>
              <w:tabs>
                <w:tab w:val="left" w:pos="317"/>
              </w:tabs>
              <w:ind w:left="317"/>
            </w:pPr>
            <w:r>
              <w:t xml:space="preserve">Customer: S1 Corporation and </w:t>
            </w:r>
            <w:proofErr w:type="spellStart"/>
            <w:r>
              <w:t>Statesfarm</w:t>
            </w:r>
            <w:proofErr w:type="spellEnd"/>
          </w:p>
          <w:p w:rsidR="003520D3" w:rsidRDefault="003520D3" w:rsidP="003520D3">
            <w:pPr>
              <w:pStyle w:val="Texte1"/>
              <w:tabs>
                <w:tab w:val="left" w:pos="317"/>
              </w:tabs>
              <w:ind w:left="317"/>
            </w:pPr>
            <w:r>
              <w:t>Role: WebSphere Security/Infrastructure Architect</w:t>
            </w:r>
          </w:p>
          <w:p w:rsidR="003520D3" w:rsidRDefault="003520D3" w:rsidP="003520D3">
            <w:pPr>
              <w:pStyle w:val="Texte1"/>
              <w:tabs>
                <w:tab w:val="left" w:pos="317"/>
              </w:tabs>
              <w:ind w:left="317"/>
            </w:pPr>
            <w:r>
              <w:t>Environment: WebSphere (4.0x, 5.01), DB2, and AIX</w:t>
            </w:r>
          </w:p>
          <w:p w:rsidR="003520D3" w:rsidRDefault="003520D3" w:rsidP="003520D3">
            <w:pPr>
              <w:pStyle w:val="Texte1"/>
              <w:tabs>
                <w:tab w:val="left" w:pos="317"/>
              </w:tabs>
              <w:ind w:left="317"/>
            </w:pPr>
            <w:r>
              <w:t>Responsibilities/Accomplishment:</w:t>
            </w:r>
          </w:p>
          <w:p w:rsidR="003520D3" w:rsidRDefault="003520D3" w:rsidP="003520D3">
            <w:pPr>
              <w:pStyle w:val="Texte1"/>
              <w:tabs>
                <w:tab w:val="left" w:pos="317"/>
              </w:tabs>
              <w:ind w:left="317"/>
            </w:pPr>
            <w:r>
              <w:t xml:space="preserve">WebSphere Infrastructure and Security Architect responsible for designing and implementing S1 and </w:t>
            </w:r>
            <w:proofErr w:type="spellStart"/>
            <w:r>
              <w:t>Statefarm’s</w:t>
            </w:r>
            <w:proofErr w:type="spellEnd"/>
            <w:r>
              <w:t xml:space="preserve"> WebSphere Infrastructure. The lists of tasks performed include:</w:t>
            </w:r>
          </w:p>
          <w:p w:rsidR="003520D3" w:rsidRDefault="003520D3" w:rsidP="003520D3">
            <w:pPr>
              <w:pStyle w:val="Texte1"/>
              <w:tabs>
                <w:tab w:val="left" w:pos="317"/>
              </w:tabs>
              <w:ind w:left="317"/>
            </w:pPr>
            <w:r>
              <w:t>-</w:t>
            </w:r>
            <w:r>
              <w:tab/>
              <w:t xml:space="preserve">Design WebSphere physical and software infrastructure using </w:t>
            </w:r>
            <w:smartTag w:uri="urn:schemas-microsoft-com:office:smarttags" w:element="stockticker">
              <w:r>
                <w:t>IBM</w:t>
              </w:r>
            </w:smartTag>
            <w:r>
              <w:t xml:space="preserve"> best practice.</w:t>
            </w:r>
          </w:p>
          <w:p w:rsidR="003520D3" w:rsidRDefault="003520D3" w:rsidP="003520D3">
            <w:pPr>
              <w:pStyle w:val="Texte1"/>
              <w:tabs>
                <w:tab w:val="left" w:pos="317"/>
              </w:tabs>
              <w:ind w:left="317"/>
            </w:pPr>
            <w:r>
              <w:t>-</w:t>
            </w:r>
            <w:r>
              <w:tab/>
              <w:t>Build the WebSphere Servers and integrate with Access Manager.</w:t>
            </w:r>
          </w:p>
          <w:p w:rsidR="003520D3" w:rsidRDefault="003520D3" w:rsidP="003520D3">
            <w:pPr>
              <w:pStyle w:val="Texte1"/>
              <w:tabs>
                <w:tab w:val="left" w:pos="317"/>
              </w:tabs>
              <w:ind w:left="317"/>
            </w:pPr>
            <w:r>
              <w:t>-</w:t>
            </w:r>
            <w:r>
              <w:tab/>
              <w:t xml:space="preserve">Review S1 J2EE applications and recommend </w:t>
            </w:r>
            <w:smartTag w:uri="urn:schemas-microsoft-com:office:smarttags" w:element="stockticker">
              <w:r>
                <w:t>IBM</w:t>
              </w:r>
            </w:smartTag>
            <w:r>
              <w:t xml:space="preserve"> best practices</w:t>
            </w:r>
          </w:p>
          <w:p w:rsidR="003520D3" w:rsidRDefault="003520D3" w:rsidP="003520D3">
            <w:pPr>
              <w:pStyle w:val="Texte1"/>
              <w:tabs>
                <w:tab w:val="left" w:pos="317"/>
              </w:tabs>
              <w:ind w:left="317"/>
            </w:pPr>
            <w:r>
              <w:t>-</w:t>
            </w:r>
            <w:r>
              <w:tab/>
              <w:t xml:space="preserve">Mentor S1 and </w:t>
            </w:r>
            <w:proofErr w:type="spellStart"/>
            <w:r>
              <w:t>Statefarm</w:t>
            </w:r>
            <w:proofErr w:type="spellEnd"/>
            <w:r>
              <w:t xml:space="preserve"> technical resources</w:t>
            </w:r>
          </w:p>
          <w:p w:rsidR="003520D3" w:rsidRDefault="003520D3" w:rsidP="003520D3">
            <w:pPr>
              <w:pStyle w:val="Texte1"/>
              <w:tabs>
                <w:tab w:val="left" w:pos="317"/>
              </w:tabs>
              <w:ind w:left="317"/>
            </w:pPr>
            <w:r>
              <w:t>-</w:t>
            </w:r>
            <w:r>
              <w:tab/>
              <w:t>WebSphere Administrator</w:t>
            </w:r>
          </w:p>
          <w:p w:rsidR="00ED198F" w:rsidRDefault="00ED198F" w:rsidP="00ED198F">
            <w:pPr>
              <w:pStyle w:val="Texte1"/>
              <w:tabs>
                <w:tab w:val="left" w:pos="1892"/>
              </w:tabs>
              <w:spacing w:after="0"/>
              <w:ind w:left="1892" w:hanging="1892"/>
              <w:rPr>
                <w:b/>
              </w:rPr>
            </w:pPr>
            <w:proofErr w:type="spellStart"/>
            <w:r>
              <w:rPr>
                <w:b/>
              </w:rPr>
              <w:t>PepBoys</w:t>
            </w:r>
            <w:proofErr w:type="spellEnd"/>
          </w:p>
          <w:p w:rsidR="00ED198F" w:rsidRDefault="00ED198F" w:rsidP="00ED198F">
            <w:pPr>
              <w:pStyle w:val="Texte1"/>
              <w:tabs>
                <w:tab w:val="left" w:pos="317"/>
              </w:tabs>
              <w:ind w:left="317"/>
              <w:rPr>
                <w:b/>
              </w:rPr>
            </w:pPr>
            <w:r>
              <w:rPr>
                <w:b/>
              </w:rPr>
              <w:t>06/2004 - 12/2004 Technical Lead/Lead Java Architect –Design, Implementation, Req. Definition</w:t>
            </w:r>
          </w:p>
          <w:p w:rsidR="00ED198F" w:rsidRDefault="00ED198F" w:rsidP="00ED198F">
            <w:pPr>
              <w:pStyle w:val="Texte1"/>
              <w:tabs>
                <w:tab w:val="left" w:pos="317"/>
              </w:tabs>
              <w:ind w:left="317"/>
              <w:rPr>
                <w:b/>
              </w:rPr>
            </w:pPr>
            <w:r>
              <w:rPr>
                <w:b/>
              </w:rPr>
              <w:t>Size of Team Led - 10</w:t>
            </w:r>
          </w:p>
          <w:p w:rsidR="00ED198F" w:rsidRDefault="00ED198F" w:rsidP="00ED198F">
            <w:pPr>
              <w:pStyle w:val="Texte1"/>
              <w:tabs>
                <w:tab w:val="left" w:pos="317"/>
              </w:tabs>
              <w:ind w:left="317"/>
            </w:pPr>
            <w:r>
              <w:rPr>
                <w:u w:val="single"/>
              </w:rPr>
              <w:t>Project Description</w:t>
            </w:r>
            <w:r>
              <w:t>: Client/Industry: Retail</w:t>
            </w:r>
          </w:p>
          <w:p w:rsidR="00ED198F" w:rsidRDefault="00ED198F" w:rsidP="00ED198F">
            <w:pPr>
              <w:pStyle w:val="Texte1"/>
              <w:tabs>
                <w:tab w:val="left" w:pos="317"/>
              </w:tabs>
              <w:ind w:left="317"/>
            </w:pPr>
            <w:r>
              <w:t xml:space="preserve">Customer: </w:t>
            </w:r>
            <w:proofErr w:type="spellStart"/>
            <w:r>
              <w:t>PepBoys</w:t>
            </w:r>
            <w:proofErr w:type="spellEnd"/>
          </w:p>
          <w:p w:rsidR="00ED198F" w:rsidRDefault="00ED198F" w:rsidP="00ED198F">
            <w:pPr>
              <w:pStyle w:val="Texte1"/>
              <w:tabs>
                <w:tab w:val="left" w:pos="317"/>
              </w:tabs>
              <w:ind w:left="317"/>
            </w:pPr>
            <w:r>
              <w:t>Role: Technical Lead/Lead Java Architect –Design, Implementation, Req. Definition</w:t>
            </w:r>
          </w:p>
          <w:p w:rsidR="00ED198F" w:rsidRDefault="00ED198F" w:rsidP="00ED198F">
            <w:pPr>
              <w:pStyle w:val="Texte1"/>
              <w:tabs>
                <w:tab w:val="left" w:pos="317"/>
              </w:tabs>
              <w:ind w:left="317"/>
            </w:pPr>
            <w:r>
              <w:t xml:space="preserve">Environment: Java, Servlet, JSP, </w:t>
            </w:r>
            <w:proofErr w:type="spellStart"/>
            <w:r>
              <w:t>Websphere</w:t>
            </w:r>
            <w:proofErr w:type="spellEnd"/>
            <w:r>
              <w:t>, XML, UML, DB2, Rational Rose, Visual Age for Java, UNIX</w:t>
            </w:r>
          </w:p>
          <w:p w:rsidR="00ED198F" w:rsidRDefault="00ED198F" w:rsidP="00ED198F">
            <w:pPr>
              <w:pStyle w:val="Texte1"/>
              <w:tabs>
                <w:tab w:val="left" w:pos="317"/>
              </w:tabs>
              <w:ind w:left="317"/>
            </w:pPr>
            <w:r>
              <w:t>Responsibilities/Accomplishment:</w:t>
            </w:r>
          </w:p>
          <w:p w:rsidR="00ED198F" w:rsidRDefault="00ED198F" w:rsidP="00ED198F">
            <w:pPr>
              <w:pStyle w:val="Texte1"/>
              <w:tabs>
                <w:tab w:val="left" w:pos="317"/>
              </w:tabs>
              <w:ind w:left="317"/>
            </w:pPr>
          </w:p>
          <w:p w:rsidR="00ED198F" w:rsidRDefault="00ED198F" w:rsidP="00ED198F">
            <w:pPr>
              <w:pStyle w:val="Texte1"/>
              <w:tabs>
                <w:tab w:val="left" w:pos="317"/>
              </w:tabs>
              <w:ind w:left="317"/>
            </w:pPr>
            <w:r>
              <w:t>w</w:t>
            </w:r>
            <w:r>
              <w:tab/>
              <w:t xml:space="preserve">Technical Lead in an e-commerce project of a major retail-chain distribution company. Evaluated the client’s e-commerce initiatives, and then led the effort in the design, implementation, and integration into their web applications, a web-based analytical tool. This tool monitors the </w:t>
            </w:r>
            <w:proofErr w:type="spellStart"/>
            <w:r>
              <w:t>behavior</w:t>
            </w:r>
            <w:proofErr w:type="spellEnd"/>
            <w:r>
              <w:t xml:space="preserve"> of the customer’s web applications, sends real-time problem reports via email upon application failure, and provides real time online reports of all reported events in different formats. Specific duties and accomplishments include:</w:t>
            </w:r>
          </w:p>
          <w:p w:rsidR="00ED198F" w:rsidRDefault="00ED198F" w:rsidP="00ED198F">
            <w:pPr>
              <w:pStyle w:val="Texte1"/>
              <w:tabs>
                <w:tab w:val="left" w:pos="317"/>
              </w:tabs>
              <w:ind w:left="317"/>
            </w:pPr>
            <w:r>
              <w:t>•</w:t>
            </w:r>
            <w:r>
              <w:tab/>
              <w:t>Developed the overall application architecture and used this to guide the efforts of 3 Java developers</w:t>
            </w:r>
          </w:p>
          <w:p w:rsidR="00ED198F" w:rsidRDefault="00ED198F" w:rsidP="00ED198F">
            <w:pPr>
              <w:pStyle w:val="Texte1"/>
              <w:tabs>
                <w:tab w:val="left" w:pos="317"/>
              </w:tabs>
              <w:ind w:left="317"/>
            </w:pPr>
            <w:r>
              <w:t>•</w:t>
            </w:r>
            <w:r>
              <w:tab/>
              <w:t>Developed the Entity Relation Diagram</w:t>
            </w:r>
          </w:p>
          <w:p w:rsidR="00ED198F" w:rsidRDefault="00ED198F" w:rsidP="00ED198F">
            <w:pPr>
              <w:pStyle w:val="Texte1"/>
              <w:tabs>
                <w:tab w:val="left" w:pos="317"/>
              </w:tabs>
              <w:ind w:left="317"/>
            </w:pPr>
            <w:r>
              <w:lastRenderedPageBreak/>
              <w:t>•</w:t>
            </w:r>
            <w:r>
              <w:tab/>
              <w:t>Developed the technical documents (which include the OO Use Cases and Interaction Diagrams) of the application architecture using UML. Tool used was Rational Rose</w:t>
            </w:r>
          </w:p>
          <w:p w:rsidR="00ED198F" w:rsidRDefault="00ED198F" w:rsidP="00ED198F">
            <w:pPr>
              <w:pStyle w:val="Texte1"/>
              <w:tabs>
                <w:tab w:val="left" w:pos="317"/>
              </w:tabs>
              <w:ind w:left="317"/>
            </w:pPr>
            <w:r>
              <w:t>•</w:t>
            </w:r>
            <w:r>
              <w:tab/>
              <w:t xml:space="preserve">Developed and led the Java implementation effort using Java, Servlet, JSP, JDBC, and XML that utilized </w:t>
            </w:r>
            <w:smartTag w:uri="urn:schemas-microsoft-com:office:smarttags" w:element="stockticker">
              <w:r>
                <w:t>IBM</w:t>
              </w:r>
            </w:smartTag>
            <w:r>
              <w:t xml:space="preserve"> WebSphere Application Server, </w:t>
            </w:r>
            <w:smartTag w:uri="urn:schemas-microsoft-com:office:smarttags" w:element="stockticker">
              <w:r>
                <w:t>IBM</w:t>
              </w:r>
            </w:smartTag>
            <w:r>
              <w:t xml:space="preserve"> HTTP Server, DB2, and UNIX. Development tool used is Visual Age for Java</w:t>
            </w:r>
          </w:p>
          <w:p w:rsidR="00ED198F" w:rsidRDefault="00ED198F" w:rsidP="00ED198F">
            <w:pPr>
              <w:pStyle w:val="Texte1"/>
              <w:tabs>
                <w:tab w:val="left" w:pos="317"/>
              </w:tabs>
              <w:ind w:left="317"/>
            </w:pPr>
            <w:r>
              <w:t>•</w:t>
            </w:r>
            <w:r>
              <w:tab/>
              <w:t>Administered the build of Java source code using Visual Age for Java team source code repository</w:t>
            </w:r>
          </w:p>
          <w:p w:rsidR="00ED198F" w:rsidRDefault="00ED198F" w:rsidP="003520D3">
            <w:pPr>
              <w:pStyle w:val="Texte1"/>
              <w:tabs>
                <w:tab w:val="left" w:pos="317"/>
              </w:tabs>
              <w:ind w:left="317"/>
            </w:pPr>
          </w:p>
          <w:p w:rsidR="003520D3" w:rsidRDefault="003520D3" w:rsidP="003520D3">
            <w:pPr>
              <w:pStyle w:val="Texte1"/>
              <w:tabs>
                <w:tab w:val="left" w:pos="317"/>
              </w:tabs>
              <w:ind w:left="317"/>
            </w:pPr>
          </w:p>
          <w:p w:rsidR="003520D3" w:rsidRDefault="003520D3" w:rsidP="003520D3">
            <w:pPr>
              <w:pStyle w:val="Texte1"/>
              <w:tabs>
                <w:tab w:val="left" w:pos="1892"/>
              </w:tabs>
              <w:spacing w:after="0"/>
              <w:ind w:left="1892" w:hanging="1892"/>
              <w:rPr>
                <w:b/>
              </w:rPr>
            </w:pPr>
            <w:r>
              <w:rPr>
                <w:b/>
              </w:rPr>
              <w:t>QVC</w:t>
            </w:r>
          </w:p>
          <w:p w:rsidR="003520D3" w:rsidRDefault="003520D3" w:rsidP="003520D3">
            <w:pPr>
              <w:pStyle w:val="Texte1"/>
              <w:tabs>
                <w:tab w:val="left" w:pos="317"/>
              </w:tabs>
              <w:ind w:left="317"/>
              <w:rPr>
                <w:b/>
              </w:rPr>
            </w:pPr>
            <w:r>
              <w:rPr>
                <w:b/>
              </w:rPr>
              <w:t>01/2004 - 06/2004 Application Architect</w:t>
            </w:r>
          </w:p>
          <w:p w:rsidR="003520D3" w:rsidRDefault="003520D3" w:rsidP="003520D3">
            <w:pPr>
              <w:pStyle w:val="Texte1"/>
              <w:tabs>
                <w:tab w:val="left" w:pos="317"/>
              </w:tabs>
              <w:ind w:left="317"/>
            </w:pPr>
            <w:r>
              <w:rPr>
                <w:u w:val="single"/>
              </w:rPr>
              <w:t>Project Description</w:t>
            </w:r>
            <w:r>
              <w:t>: Project Name: Design QVC’s Global Fraud System</w:t>
            </w:r>
          </w:p>
          <w:p w:rsidR="003520D3" w:rsidRDefault="003520D3" w:rsidP="003520D3">
            <w:pPr>
              <w:pStyle w:val="Texte1"/>
              <w:tabs>
                <w:tab w:val="left" w:pos="317"/>
              </w:tabs>
              <w:ind w:left="317"/>
            </w:pPr>
            <w:r>
              <w:t>Industry: Media</w:t>
            </w:r>
          </w:p>
          <w:p w:rsidR="003520D3" w:rsidRDefault="003520D3" w:rsidP="003520D3">
            <w:pPr>
              <w:pStyle w:val="Texte1"/>
              <w:tabs>
                <w:tab w:val="left" w:pos="317"/>
              </w:tabs>
              <w:ind w:left="317"/>
            </w:pPr>
            <w:r>
              <w:t>Customer: QVC</w:t>
            </w:r>
          </w:p>
          <w:p w:rsidR="003520D3" w:rsidRDefault="003520D3" w:rsidP="003520D3">
            <w:pPr>
              <w:pStyle w:val="Texte1"/>
              <w:tabs>
                <w:tab w:val="left" w:pos="317"/>
              </w:tabs>
              <w:ind w:left="317"/>
            </w:pPr>
            <w:r>
              <w:t>Role: Application Architect</w:t>
            </w:r>
          </w:p>
          <w:p w:rsidR="003520D3" w:rsidRPr="006357A9" w:rsidRDefault="003520D3" w:rsidP="003520D3">
            <w:pPr>
              <w:pStyle w:val="Texte1"/>
              <w:tabs>
                <w:tab w:val="left" w:pos="317"/>
              </w:tabs>
              <w:ind w:left="317"/>
              <w:rPr>
                <w:lang w:val="fr-FR"/>
              </w:rPr>
            </w:pPr>
            <w:r w:rsidRPr="006357A9">
              <w:rPr>
                <w:lang w:val="fr-FR"/>
              </w:rPr>
              <w:t>Environment: Rational XDE</w:t>
            </w:r>
          </w:p>
          <w:p w:rsidR="003520D3" w:rsidRPr="006357A9" w:rsidRDefault="003520D3" w:rsidP="003520D3">
            <w:pPr>
              <w:pStyle w:val="Texte1"/>
              <w:tabs>
                <w:tab w:val="left" w:pos="317"/>
              </w:tabs>
              <w:ind w:left="317"/>
              <w:rPr>
                <w:lang w:val="fr-FR"/>
              </w:rPr>
            </w:pPr>
            <w:r w:rsidRPr="006357A9">
              <w:rPr>
                <w:lang w:val="fr-FR"/>
              </w:rPr>
              <w:t>Responsibilities/Accomplishment:</w:t>
            </w:r>
          </w:p>
          <w:p w:rsidR="003520D3" w:rsidRDefault="003520D3" w:rsidP="003520D3">
            <w:pPr>
              <w:pStyle w:val="Texte1"/>
              <w:tabs>
                <w:tab w:val="left" w:pos="317"/>
              </w:tabs>
              <w:ind w:left="317"/>
            </w:pPr>
            <w:r>
              <w:t>-</w:t>
            </w:r>
            <w:r>
              <w:tab/>
              <w:t xml:space="preserve">Generated Business </w:t>
            </w:r>
            <w:proofErr w:type="spellStart"/>
            <w:r>
              <w:t>usecases</w:t>
            </w:r>
            <w:proofErr w:type="spellEnd"/>
            <w:r>
              <w:t xml:space="preserve"> using </w:t>
            </w:r>
            <w:smartTag w:uri="urn:schemas-microsoft-com:office:smarttags" w:element="stockticker">
              <w:r>
                <w:t>IBM</w:t>
              </w:r>
            </w:smartTag>
            <w:r>
              <w:t>’s GS Methods</w:t>
            </w:r>
          </w:p>
          <w:p w:rsidR="003520D3" w:rsidRDefault="003520D3" w:rsidP="003520D3">
            <w:pPr>
              <w:pStyle w:val="Texte1"/>
              <w:tabs>
                <w:tab w:val="left" w:pos="317"/>
              </w:tabs>
              <w:ind w:left="317"/>
            </w:pPr>
            <w:r>
              <w:t>-</w:t>
            </w:r>
            <w:r>
              <w:tab/>
              <w:t xml:space="preserve">Led the creation of the OO </w:t>
            </w:r>
            <w:proofErr w:type="spellStart"/>
            <w:r>
              <w:t>Usecase</w:t>
            </w:r>
            <w:proofErr w:type="spellEnd"/>
            <w:r>
              <w:t xml:space="preserve">, Analysis, and Design Models using Rational XDE. Some of the deliverables include </w:t>
            </w:r>
            <w:proofErr w:type="spellStart"/>
            <w:r>
              <w:t>Usecase</w:t>
            </w:r>
            <w:proofErr w:type="spellEnd"/>
            <w:r>
              <w:t xml:space="preserve"> and activity diagrams; Sequence, State, and Collaboration diagrams; System and Business Context diagrams</w:t>
            </w:r>
          </w:p>
          <w:p w:rsidR="003520D3" w:rsidRDefault="003520D3" w:rsidP="003520D3">
            <w:pPr>
              <w:pStyle w:val="Texte1"/>
              <w:tabs>
                <w:tab w:val="left" w:pos="317"/>
              </w:tabs>
              <w:ind w:left="317"/>
            </w:pPr>
            <w:r>
              <w:t>-</w:t>
            </w:r>
            <w:r>
              <w:tab/>
              <w:t xml:space="preserve">Led the creation of the overall technical design document using </w:t>
            </w:r>
            <w:smartTag w:uri="urn:schemas-microsoft-com:office:smarttags" w:element="stockticker">
              <w:r>
                <w:t>IBM</w:t>
              </w:r>
            </w:smartTag>
            <w:r>
              <w:t xml:space="preserve"> GS Methods</w:t>
            </w:r>
          </w:p>
          <w:p w:rsidR="003520D3" w:rsidRDefault="003520D3" w:rsidP="003520D3">
            <w:pPr>
              <w:pStyle w:val="Texte1"/>
              <w:tabs>
                <w:tab w:val="left" w:pos="317"/>
              </w:tabs>
              <w:ind w:left="317"/>
            </w:pPr>
            <w:r>
              <w:t>-</w:t>
            </w:r>
            <w:r>
              <w:tab/>
              <w:t>Designed and facilitated the development of the technical documents in a team environment to enable version control and remote team development using Rational XDE.</w:t>
            </w:r>
          </w:p>
          <w:p w:rsidR="003520D3" w:rsidRDefault="003520D3" w:rsidP="003520D3">
            <w:pPr>
              <w:pStyle w:val="Texte1"/>
              <w:tabs>
                <w:tab w:val="left" w:pos="317"/>
              </w:tabs>
              <w:ind w:left="317"/>
            </w:pPr>
          </w:p>
          <w:p w:rsidR="003520D3" w:rsidRDefault="003520D3" w:rsidP="003520D3">
            <w:pPr>
              <w:pStyle w:val="Texte1"/>
              <w:tabs>
                <w:tab w:val="left" w:pos="317"/>
              </w:tabs>
              <w:ind w:left="317"/>
            </w:pPr>
          </w:p>
          <w:p w:rsidR="003520D3" w:rsidRDefault="003520D3" w:rsidP="003520D3">
            <w:pPr>
              <w:pStyle w:val="Texte1"/>
              <w:tabs>
                <w:tab w:val="left" w:pos="1892"/>
              </w:tabs>
              <w:spacing w:after="0"/>
              <w:ind w:left="1892" w:hanging="1892"/>
              <w:rPr>
                <w:b/>
              </w:rPr>
            </w:pPr>
            <w:r>
              <w:rPr>
                <w:b/>
              </w:rPr>
              <w:t>KeyCorp</w:t>
            </w:r>
          </w:p>
          <w:p w:rsidR="003520D3" w:rsidRDefault="003520D3" w:rsidP="003520D3">
            <w:pPr>
              <w:pStyle w:val="Texte1"/>
              <w:tabs>
                <w:tab w:val="left" w:pos="317"/>
              </w:tabs>
              <w:ind w:left="317"/>
              <w:rPr>
                <w:b/>
              </w:rPr>
            </w:pPr>
            <w:r>
              <w:rPr>
                <w:b/>
              </w:rPr>
              <w:t>09/2002 - 04/2003 WebSphere Security/Infrastructure Architect</w:t>
            </w:r>
          </w:p>
          <w:p w:rsidR="00DE0F79" w:rsidRDefault="00D72C1A" w:rsidP="003520D3">
            <w:pPr>
              <w:pStyle w:val="Texte1"/>
              <w:tabs>
                <w:tab w:val="left" w:pos="317"/>
              </w:tabs>
              <w:ind w:left="317"/>
              <w:rPr>
                <w:b/>
              </w:rPr>
            </w:pPr>
            <w:r>
              <w:rPr>
                <w:b/>
              </w:rPr>
              <w:t>Size of Team Led - 10</w:t>
            </w:r>
          </w:p>
          <w:p w:rsidR="003520D3" w:rsidRDefault="003520D3" w:rsidP="003520D3">
            <w:pPr>
              <w:pStyle w:val="Texte1"/>
              <w:tabs>
                <w:tab w:val="left" w:pos="317"/>
              </w:tabs>
              <w:ind w:left="317"/>
            </w:pPr>
            <w:r>
              <w:rPr>
                <w:u w:val="single"/>
              </w:rPr>
              <w:t>Project Description</w:t>
            </w:r>
            <w:r>
              <w:t xml:space="preserve">: Project Name: Design and Implementation of </w:t>
            </w:r>
            <w:proofErr w:type="spellStart"/>
            <w:r>
              <w:t>Keybank’s</w:t>
            </w:r>
            <w:proofErr w:type="spellEnd"/>
            <w:r>
              <w:t xml:space="preserve"> Security Infrastructure using WebSphere and </w:t>
            </w:r>
            <w:smartTag w:uri="urn:schemas-microsoft-com:office:smarttags" w:element="place">
              <w:smartTag w:uri="urn:schemas-microsoft-com:office:smarttags" w:element="City">
                <w:r>
                  <w:t>Tivoli</w:t>
                </w:r>
              </w:smartTag>
            </w:smartTag>
            <w:r>
              <w:t>’s Access Manager.</w:t>
            </w:r>
          </w:p>
          <w:p w:rsidR="003520D3" w:rsidRDefault="003520D3" w:rsidP="003520D3">
            <w:pPr>
              <w:pStyle w:val="Texte1"/>
              <w:tabs>
                <w:tab w:val="left" w:pos="317"/>
              </w:tabs>
              <w:ind w:left="317"/>
            </w:pPr>
            <w:r>
              <w:t>Industry: Financial</w:t>
            </w:r>
          </w:p>
          <w:p w:rsidR="003520D3" w:rsidRDefault="003520D3" w:rsidP="003520D3">
            <w:pPr>
              <w:pStyle w:val="Texte1"/>
              <w:tabs>
                <w:tab w:val="left" w:pos="317"/>
              </w:tabs>
              <w:ind w:left="317"/>
            </w:pPr>
            <w:r>
              <w:t>Customer: KeyCorp</w:t>
            </w:r>
          </w:p>
          <w:p w:rsidR="003520D3" w:rsidRDefault="003520D3" w:rsidP="003520D3">
            <w:pPr>
              <w:pStyle w:val="Texte1"/>
              <w:tabs>
                <w:tab w:val="left" w:pos="317"/>
              </w:tabs>
              <w:ind w:left="317"/>
            </w:pPr>
            <w:r>
              <w:t>Role: WebSphere Security/Infrastructure Architect</w:t>
            </w:r>
          </w:p>
          <w:p w:rsidR="003520D3" w:rsidRDefault="003520D3" w:rsidP="003520D3">
            <w:pPr>
              <w:pStyle w:val="Texte1"/>
              <w:tabs>
                <w:tab w:val="left" w:pos="317"/>
              </w:tabs>
              <w:ind w:left="317"/>
            </w:pPr>
            <w:r>
              <w:t xml:space="preserve">Environment: WebSphere (4.0x), Access Manager, LDAP, </w:t>
            </w:r>
            <w:proofErr w:type="spellStart"/>
            <w:r>
              <w:t>IPlanet</w:t>
            </w:r>
            <w:proofErr w:type="spellEnd"/>
            <w:r>
              <w:t>, Oracle, UNIX, OS/390, AIX, and Solaris</w:t>
            </w:r>
          </w:p>
          <w:p w:rsidR="003520D3" w:rsidRDefault="003520D3" w:rsidP="003520D3">
            <w:pPr>
              <w:pStyle w:val="Texte1"/>
              <w:tabs>
                <w:tab w:val="left" w:pos="317"/>
              </w:tabs>
              <w:ind w:left="317"/>
            </w:pPr>
            <w:r>
              <w:t>Responsibilities/Accomplishment:</w:t>
            </w:r>
          </w:p>
          <w:p w:rsidR="003520D3" w:rsidRDefault="003520D3" w:rsidP="003520D3">
            <w:pPr>
              <w:pStyle w:val="Texte1"/>
              <w:tabs>
                <w:tab w:val="left" w:pos="317"/>
              </w:tabs>
              <w:ind w:left="317"/>
            </w:pPr>
            <w:r>
              <w:t>WebSphere Infrastructure and Security Architect responsible for designing and implementing KeyBank’s WebSphere/Access Manager Infrastructure. The lists of tasks performed include:</w:t>
            </w:r>
          </w:p>
          <w:p w:rsidR="003520D3" w:rsidRDefault="003520D3" w:rsidP="003520D3">
            <w:pPr>
              <w:pStyle w:val="Texte1"/>
              <w:tabs>
                <w:tab w:val="left" w:pos="317"/>
              </w:tabs>
              <w:ind w:left="317"/>
            </w:pPr>
            <w:r>
              <w:t>-</w:t>
            </w:r>
            <w:r>
              <w:tab/>
              <w:t xml:space="preserve">Design WebSphere physical and software infrastructure using </w:t>
            </w:r>
            <w:smartTag w:uri="urn:schemas-microsoft-com:office:smarttags" w:element="stockticker">
              <w:r>
                <w:t>IBM</w:t>
              </w:r>
            </w:smartTag>
            <w:r>
              <w:t xml:space="preserve"> best practice.</w:t>
            </w:r>
          </w:p>
          <w:p w:rsidR="003520D3" w:rsidRDefault="003520D3" w:rsidP="003520D3">
            <w:pPr>
              <w:pStyle w:val="Texte1"/>
              <w:tabs>
                <w:tab w:val="left" w:pos="317"/>
              </w:tabs>
              <w:ind w:left="317"/>
            </w:pPr>
            <w:r>
              <w:t>-</w:t>
            </w:r>
            <w:r>
              <w:tab/>
              <w:t>Design WebSphere/Access Manager Integration.</w:t>
            </w:r>
          </w:p>
          <w:p w:rsidR="003520D3" w:rsidRDefault="003520D3" w:rsidP="003520D3">
            <w:pPr>
              <w:pStyle w:val="Texte1"/>
              <w:tabs>
                <w:tab w:val="left" w:pos="317"/>
              </w:tabs>
              <w:ind w:left="317"/>
            </w:pPr>
            <w:r>
              <w:t>-</w:t>
            </w:r>
            <w:r>
              <w:tab/>
              <w:t>Build the WebSphere Servers and integrate with Access Manager.</w:t>
            </w:r>
          </w:p>
          <w:p w:rsidR="003520D3" w:rsidRDefault="003520D3" w:rsidP="003520D3">
            <w:pPr>
              <w:pStyle w:val="Texte1"/>
              <w:tabs>
                <w:tab w:val="left" w:pos="317"/>
              </w:tabs>
              <w:ind w:left="317"/>
            </w:pPr>
            <w:r>
              <w:t>-</w:t>
            </w:r>
            <w:r>
              <w:tab/>
              <w:t>WebSphere/Access Manager problem resolution.</w:t>
            </w:r>
          </w:p>
          <w:p w:rsidR="003520D3" w:rsidRDefault="003520D3" w:rsidP="00873860">
            <w:pPr>
              <w:pStyle w:val="Texte1"/>
              <w:tabs>
                <w:tab w:val="left" w:pos="317"/>
              </w:tabs>
              <w:ind w:left="317"/>
            </w:pPr>
            <w:r>
              <w:t>-</w:t>
            </w:r>
            <w:r>
              <w:tab/>
              <w:t>WebSphere Administrator</w:t>
            </w:r>
          </w:p>
          <w:p w:rsidR="003520D3" w:rsidRDefault="003520D3" w:rsidP="003520D3">
            <w:pPr>
              <w:pStyle w:val="Texte1"/>
              <w:tabs>
                <w:tab w:val="left" w:pos="317"/>
              </w:tabs>
              <w:ind w:left="317"/>
            </w:pPr>
          </w:p>
          <w:p w:rsidR="003520D3" w:rsidRDefault="003520D3" w:rsidP="003520D3">
            <w:pPr>
              <w:pStyle w:val="Texte1"/>
              <w:tabs>
                <w:tab w:val="left" w:pos="1892"/>
              </w:tabs>
              <w:spacing w:after="0"/>
              <w:ind w:left="1892" w:hanging="1892"/>
              <w:rPr>
                <w:b/>
              </w:rPr>
            </w:pPr>
            <w:r>
              <w:rPr>
                <w:b/>
              </w:rPr>
              <w:t>Lowe’s</w:t>
            </w:r>
          </w:p>
          <w:p w:rsidR="003520D3" w:rsidRDefault="003520D3" w:rsidP="003520D3">
            <w:pPr>
              <w:pStyle w:val="Texte1"/>
              <w:tabs>
                <w:tab w:val="left" w:pos="317"/>
              </w:tabs>
              <w:ind w:left="317"/>
              <w:rPr>
                <w:b/>
              </w:rPr>
            </w:pPr>
            <w:r>
              <w:rPr>
                <w:b/>
              </w:rPr>
              <w:t>10/2001 - 08/2002 Lead Architect, Project Manager</w:t>
            </w:r>
          </w:p>
          <w:p w:rsidR="004A5B15" w:rsidRDefault="004A5B15" w:rsidP="003520D3">
            <w:pPr>
              <w:pStyle w:val="Texte1"/>
              <w:tabs>
                <w:tab w:val="left" w:pos="317"/>
              </w:tabs>
              <w:ind w:left="317"/>
              <w:rPr>
                <w:b/>
              </w:rPr>
            </w:pPr>
            <w:r>
              <w:rPr>
                <w:b/>
              </w:rPr>
              <w:t>Size of Team led - 20</w:t>
            </w:r>
          </w:p>
          <w:p w:rsidR="003520D3" w:rsidRDefault="003520D3" w:rsidP="003520D3">
            <w:pPr>
              <w:pStyle w:val="Texte1"/>
              <w:tabs>
                <w:tab w:val="left" w:pos="317"/>
              </w:tabs>
              <w:ind w:left="317"/>
            </w:pPr>
            <w:r>
              <w:rPr>
                <w:u w:val="single"/>
              </w:rPr>
              <w:lastRenderedPageBreak/>
              <w:t>Project Description</w:t>
            </w:r>
            <w:r>
              <w:t>: Industry: Retail</w:t>
            </w:r>
          </w:p>
          <w:p w:rsidR="003520D3" w:rsidRDefault="003520D3" w:rsidP="003520D3">
            <w:pPr>
              <w:pStyle w:val="Texte1"/>
              <w:tabs>
                <w:tab w:val="left" w:pos="317"/>
              </w:tabs>
              <w:ind w:left="317"/>
            </w:pPr>
            <w:r>
              <w:t>Customer: Lowe’s</w:t>
            </w:r>
          </w:p>
          <w:p w:rsidR="003520D3" w:rsidRDefault="003520D3" w:rsidP="003520D3">
            <w:pPr>
              <w:pStyle w:val="Texte1"/>
              <w:tabs>
                <w:tab w:val="left" w:pos="317"/>
              </w:tabs>
              <w:ind w:left="317"/>
            </w:pPr>
            <w:r>
              <w:t>Role: Lead Architect, Project Manager</w:t>
            </w:r>
          </w:p>
          <w:p w:rsidR="003520D3" w:rsidRDefault="003520D3" w:rsidP="003520D3">
            <w:pPr>
              <w:pStyle w:val="Texte1"/>
              <w:tabs>
                <w:tab w:val="left" w:pos="317"/>
              </w:tabs>
              <w:ind w:left="317"/>
            </w:pPr>
            <w:r>
              <w:t xml:space="preserve">Environment: Java, Servlet, JSP, </w:t>
            </w:r>
            <w:proofErr w:type="spellStart"/>
            <w:r>
              <w:t>Websphere</w:t>
            </w:r>
            <w:proofErr w:type="spellEnd"/>
            <w:r>
              <w:t>, UML, XML, DB2, Rational Rose, Visual Age for Java, OS/390, UNIX</w:t>
            </w:r>
          </w:p>
          <w:p w:rsidR="003520D3" w:rsidRDefault="003520D3" w:rsidP="003520D3">
            <w:pPr>
              <w:pStyle w:val="Texte1"/>
              <w:tabs>
                <w:tab w:val="left" w:pos="317"/>
              </w:tabs>
              <w:ind w:left="317"/>
            </w:pPr>
            <w:r>
              <w:t>Responsibilities/Accomplishment:</w:t>
            </w:r>
          </w:p>
          <w:p w:rsidR="003520D3" w:rsidRDefault="003520D3" w:rsidP="003520D3">
            <w:pPr>
              <w:pStyle w:val="Texte1"/>
              <w:tabs>
                <w:tab w:val="left" w:pos="317"/>
              </w:tabs>
              <w:ind w:left="317"/>
            </w:pPr>
            <w:r>
              <w:t>Managed and led the project development life cycle of an Order Management System for a fortune 100 Retail Company. This Web Application is a Java Middleware and Web Client used by Lowe’s Stores, Vendors, and Customers. As the Lead Architect and Project Manager, I performed the following tasks:</w:t>
            </w:r>
          </w:p>
          <w:p w:rsidR="003520D3" w:rsidRDefault="003520D3" w:rsidP="003520D3">
            <w:pPr>
              <w:pStyle w:val="Texte1"/>
              <w:tabs>
                <w:tab w:val="left" w:pos="317"/>
              </w:tabs>
              <w:ind w:left="317"/>
            </w:pPr>
            <w:r>
              <w:t>Lead Architect Tasks</w:t>
            </w:r>
          </w:p>
          <w:p w:rsidR="003520D3" w:rsidRDefault="003520D3" w:rsidP="003520D3">
            <w:pPr>
              <w:pStyle w:val="Texte1"/>
              <w:tabs>
                <w:tab w:val="left" w:pos="317"/>
              </w:tabs>
              <w:ind w:left="317"/>
            </w:pPr>
            <w:r>
              <w:t>-</w:t>
            </w:r>
            <w:r>
              <w:tab/>
              <w:t>Led the Requirement definition and Use Case Specification process</w:t>
            </w:r>
          </w:p>
          <w:p w:rsidR="008E7212" w:rsidRDefault="008E7212" w:rsidP="008E7212">
            <w:pPr>
              <w:pStyle w:val="Texte1"/>
              <w:tabs>
                <w:tab w:val="left" w:pos="317"/>
              </w:tabs>
              <w:ind w:left="317"/>
            </w:pPr>
            <w:r>
              <w:t>-      Leading IT professionals that include Java developers, DBAs, and System Administrators</w:t>
            </w:r>
          </w:p>
          <w:p w:rsidR="003520D3" w:rsidRDefault="003520D3" w:rsidP="003520D3">
            <w:pPr>
              <w:pStyle w:val="Texte1"/>
              <w:tabs>
                <w:tab w:val="left" w:pos="317"/>
              </w:tabs>
              <w:ind w:left="317"/>
            </w:pPr>
            <w:r>
              <w:t>-</w:t>
            </w:r>
            <w:r>
              <w:tab/>
              <w:t xml:space="preserve">Designed the Application Framework of Lowe’s Order Management System and the Web Client using Object Oriented Technologies and </w:t>
            </w:r>
            <w:smartTag w:uri="urn:schemas-microsoft-com:office:smarttags" w:element="stockticker">
              <w:r>
                <w:t>IBM</w:t>
              </w:r>
            </w:smartTag>
            <w:r>
              <w:t xml:space="preserve"> methodologies and used this to guide the software development effort.</w:t>
            </w:r>
          </w:p>
          <w:p w:rsidR="003520D3" w:rsidRDefault="003520D3" w:rsidP="003520D3">
            <w:pPr>
              <w:pStyle w:val="Texte1"/>
              <w:tabs>
                <w:tab w:val="left" w:pos="317"/>
              </w:tabs>
              <w:ind w:left="317"/>
            </w:pPr>
            <w:r>
              <w:t>-</w:t>
            </w:r>
            <w:r>
              <w:tab/>
              <w:t>Played an active role in the design and setup of the WebSphere Physical Architecture.</w:t>
            </w:r>
          </w:p>
          <w:p w:rsidR="003520D3" w:rsidRDefault="003520D3" w:rsidP="003520D3">
            <w:pPr>
              <w:pStyle w:val="Texte1"/>
              <w:tabs>
                <w:tab w:val="left" w:pos="317"/>
              </w:tabs>
              <w:ind w:left="317"/>
            </w:pPr>
            <w:r>
              <w:t>-</w:t>
            </w:r>
            <w:r>
              <w:tab/>
              <w:t>Performed WebSphere Administrative tasks such as application deployment to the WebSphere Server, WebSphere tuning, and problem resolution.</w:t>
            </w:r>
          </w:p>
          <w:p w:rsidR="003520D3" w:rsidRDefault="003520D3" w:rsidP="003520D3">
            <w:pPr>
              <w:pStyle w:val="Texte1"/>
              <w:tabs>
                <w:tab w:val="left" w:pos="317"/>
              </w:tabs>
              <w:ind w:left="317"/>
            </w:pPr>
            <w:r>
              <w:t>-</w:t>
            </w:r>
            <w:r>
              <w:tab/>
              <w:t xml:space="preserve">Led and mentored the Java development team. Also led the integration of the Java Application with 3rd party software systems. Technologies used include: Java, </w:t>
            </w:r>
            <w:smartTag w:uri="urn:schemas-microsoft-com:office:smarttags" w:element="place">
              <w:smartTag w:uri="urn:schemas-microsoft-com:office:smarttags" w:element="City">
                <w:r>
                  <w:t>XML</w:t>
                </w:r>
              </w:smartTag>
              <w:r>
                <w:t xml:space="preserve">, </w:t>
              </w:r>
              <w:smartTag w:uri="urn:schemas-microsoft-com:office:smarttags" w:element="State">
                <w:r>
                  <w:t>VA</w:t>
                </w:r>
              </w:smartTag>
            </w:smartTag>
            <w:r>
              <w:t xml:space="preserve"> Java</w:t>
            </w:r>
          </w:p>
          <w:p w:rsidR="003520D3" w:rsidRDefault="003520D3" w:rsidP="003520D3">
            <w:pPr>
              <w:pStyle w:val="Texte1"/>
              <w:tabs>
                <w:tab w:val="left" w:pos="317"/>
              </w:tabs>
              <w:ind w:left="317"/>
            </w:pPr>
            <w:r>
              <w:t>-</w:t>
            </w:r>
            <w:r>
              <w:tab/>
              <w:t>Developed the Project’s Test Plan and Roadmap. Led and mentored the test team on the development and execution of the Unit, System, and Acceptance Test plans for the Order Management System. Managed the entire Test phases.</w:t>
            </w:r>
          </w:p>
          <w:p w:rsidR="003520D3" w:rsidRDefault="003520D3" w:rsidP="003520D3">
            <w:pPr>
              <w:pStyle w:val="Texte1"/>
              <w:tabs>
                <w:tab w:val="left" w:pos="317"/>
              </w:tabs>
              <w:ind w:left="317"/>
            </w:pPr>
            <w:r>
              <w:t>-</w:t>
            </w:r>
            <w:r>
              <w:tab/>
              <w:t>Led the effort in the setup of the Physical Operating environment where the Order Management System’s Java, C, and COBOL applications will run. This environment includes the DB2 Client and Gateway, UNIX and Mainframe utilities.</w:t>
            </w:r>
          </w:p>
          <w:p w:rsidR="003520D3" w:rsidRDefault="003520D3" w:rsidP="003520D3">
            <w:pPr>
              <w:pStyle w:val="Texte1"/>
              <w:tabs>
                <w:tab w:val="left" w:pos="317"/>
              </w:tabs>
              <w:ind w:left="317"/>
            </w:pPr>
            <w:r>
              <w:t>-</w:t>
            </w:r>
            <w:r>
              <w:tab/>
              <w:t>Worked with the client DBA and COBOL programmers to develop a DB2 Data Sharing Sub-System and replication procedures that will enable the Order Management System solution run 24/7. Also worked with the DBA on Table Optimization</w:t>
            </w:r>
          </w:p>
          <w:p w:rsidR="003520D3" w:rsidRDefault="003520D3" w:rsidP="003520D3">
            <w:pPr>
              <w:pStyle w:val="Texte1"/>
              <w:tabs>
                <w:tab w:val="left" w:pos="317"/>
              </w:tabs>
              <w:ind w:left="317"/>
            </w:pPr>
            <w:r>
              <w:t>-</w:t>
            </w:r>
            <w:r>
              <w:tab/>
              <w:t>Mentored and led the client resources on the installation, setup, and problem resolution of WebSphere Application Server, DB2 Client, and other server software.</w:t>
            </w:r>
          </w:p>
          <w:p w:rsidR="003520D3" w:rsidRDefault="003520D3" w:rsidP="00BB2009">
            <w:pPr>
              <w:pStyle w:val="Texte1"/>
              <w:tabs>
                <w:tab w:val="left" w:pos="317"/>
              </w:tabs>
              <w:ind w:left="317"/>
            </w:pPr>
            <w:r>
              <w:t>-</w:t>
            </w:r>
            <w:r>
              <w:tab/>
              <w:t xml:space="preserve"> Led the effort in the rollout of the new software to the stores and the production servers.</w:t>
            </w:r>
          </w:p>
          <w:p w:rsidR="00BB2009" w:rsidRDefault="00BB2009" w:rsidP="00BB2009">
            <w:pPr>
              <w:pStyle w:val="Texte1"/>
              <w:tabs>
                <w:tab w:val="left" w:pos="317"/>
              </w:tabs>
              <w:ind w:left="317"/>
            </w:pPr>
          </w:p>
          <w:p w:rsidR="003520D3" w:rsidRDefault="003520D3" w:rsidP="003520D3">
            <w:pPr>
              <w:pStyle w:val="Texte1"/>
              <w:tabs>
                <w:tab w:val="left" w:pos="317"/>
              </w:tabs>
              <w:ind w:left="317"/>
            </w:pPr>
            <w:r>
              <w:t>Project Management Tasks</w:t>
            </w:r>
          </w:p>
          <w:p w:rsidR="003520D3" w:rsidRDefault="003520D3" w:rsidP="003520D3">
            <w:pPr>
              <w:pStyle w:val="Texte1"/>
              <w:tabs>
                <w:tab w:val="left" w:pos="317"/>
              </w:tabs>
              <w:ind w:left="317"/>
            </w:pPr>
            <w:proofErr w:type="spellStart"/>
            <w:r>
              <w:t>i</w:t>
            </w:r>
            <w:proofErr w:type="spellEnd"/>
            <w:r>
              <w:t>.</w:t>
            </w:r>
            <w:r>
              <w:tab/>
              <w:t>Managed the technical resources/professionals on the project–</w:t>
            </w:r>
          </w:p>
          <w:p w:rsidR="003520D3" w:rsidRDefault="003520D3" w:rsidP="003520D3">
            <w:pPr>
              <w:pStyle w:val="Texte1"/>
              <w:tabs>
                <w:tab w:val="left" w:pos="317"/>
              </w:tabs>
              <w:ind w:left="317"/>
            </w:pPr>
            <w:r>
              <w:t>-</w:t>
            </w:r>
            <w:r>
              <w:tab/>
              <w:t xml:space="preserve">Created and managed the Project’s Operational Schedule. Used the Operational Schedule to manage the team’s development effort such as assignment of tasks to resource, project status tracking </w:t>
            </w:r>
            <w:proofErr w:type="spellStart"/>
            <w:r>
              <w:t>etc</w:t>
            </w:r>
            <w:proofErr w:type="spellEnd"/>
          </w:p>
          <w:p w:rsidR="003520D3" w:rsidRDefault="003520D3" w:rsidP="003520D3">
            <w:pPr>
              <w:pStyle w:val="Texte1"/>
              <w:tabs>
                <w:tab w:val="left" w:pos="317"/>
              </w:tabs>
              <w:ind w:left="317"/>
            </w:pPr>
            <w:r>
              <w:t>-</w:t>
            </w:r>
            <w:r>
              <w:tab/>
              <w:t>Worked with the client Project Manager in developing the Project Plan. Provided client with forecast.</w:t>
            </w:r>
          </w:p>
          <w:p w:rsidR="003520D3" w:rsidRDefault="003520D3" w:rsidP="003520D3">
            <w:pPr>
              <w:pStyle w:val="Texte1"/>
              <w:tabs>
                <w:tab w:val="left" w:pos="317"/>
              </w:tabs>
              <w:ind w:left="317"/>
            </w:pPr>
            <w:r>
              <w:t>ii.</w:t>
            </w:r>
            <w:r>
              <w:tab/>
              <w:t xml:space="preserve">Worked with the Client and Principal in identifying new opportunities for </w:t>
            </w:r>
            <w:smartTag w:uri="urn:schemas-microsoft-com:office:smarttags" w:element="stockticker">
              <w:r>
                <w:t>IBM</w:t>
              </w:r>
            </w:smartTag>
          </w:p>
          <w:p w:rsidR="003520D3" w:rsidRDefault="003520D3" w:rsidP="003520D3">
            <w:pPr>
              <w:pStyle w:val="Texte1"/>
              <w:tabs>
                <w:tab w:val="left" w:pos="317"/>
              </w:tabs>
              <w:ind w:left="317"/>
            </w:pPr>
            <w:r>
              <w:t>iii.</w:t>
            </w:r>
            <w:r>
              <w:tab/>
              <w:t xml:space="preserve">Ensured that </w:t>
            </w:r>
            <w:smartTag w:uri="urn:schemas-microsoft-com:office:smarttags" w:element="stockticker">
              <w:r>
                <w:t>IBM</w:t>
              </w:r>
            </w:smartTag>
            <w:r>
              <w:t xml:space="preserve"> resources performed their administrative tasks</w:t>
            </w:r>
          </w:p>
          <w:p w:rsidR="003520D3" w:rsidRDefault="003520D3" w:rsidP="003520D3">
            <w:pPr>
              <w:pStyle w:val="Texte1"/>
              <w:tabs>
                <w:tab w:val="left" w:pos="317"/>
              </w:tabs>
              <w:ind w:left="317"/>
            </w:pPr>
          </w:p>
          <w:p w:rsidR="003520D3" w:rsidRDefault="003520D3" w:rsidP="003520D3">
            <w:pPr>
              <w:pStyle w:val="Texte1"/>
              <w:tabs>
                <w:tab w:val="left" w:pos="1892"/>
              </w:tabs>
              <w:spacing w:after="0"/>
              <w:ind w:left="1892" w:hanging="1892"/>
              <w:rPr>
                <w:b/>
              </w:rPr>
            </w:pPr>
            <w:r>
              <w:rPr>
                <w:b/>
              </w:rPr>
              <w:t>RJ Reynolds</w:t>
            </w:r>
          </w:p>
          <w:p w:rsidR="003520D3" w:rsidRDefault="003520D3" w:rsidP="003520D3">
            <w:pPr>
              <w:pStyle w:val="Texte1"/>
              <w:tabs>
                <w:tab w:val="left" w:pos="317"/>
              </w:tabs>
              <w:ind w:left="317"/>
              <w:rPr>
                <w:b/>
              </w:rPr>
            </w:pPr>
            <w:r>
              <w:rPr>
                <w:b/>
              </w:rPr>
              <w:t>08/2000 - 08/2001 Technical Lead/Lead Java Architect –Design, Implementation, Req. Definition</w:t>
            </w:r>
          </w:p>
          <w:p w:rsidR="009B0ED0" w:rsidRDefault="009B0ED0" w:rsidP="003520D3">
            <w:pPr>
              <w:pStyle w:val="Texte1"/>
              <w:tabs>
                <w:tab w:val="left" w:pos="317"/>
              </w:tabs>
              <w:ind w:left="317"/>
              <w:rPr>
                <w:b/>
              </w:rPr>
            </w:pPr>
            <w:r>
              <w:rPr>
                <w:b/>
              </w:rPr>
              <w:t>Size of Team Led - 20</w:t>
            </w:r>
          </w:p>
          <w:p w:rsidR="003520D3" w:rsidRDefault="003520D3" w:rsidP="003520D3">
            <w:pPr>
              <w:pStyle w:val="Texte1"/>
              <w:tabs>
                <w:tab w:val="left" w:pos="317"/>
              </w:tabs>
              <w:ind w:left="317"/>
            </w:pPr>
            <w:r>
              <w:rPr>
                <w:u w:val="single"/>
              </w:rPr>
              <w:lastRenderedPageBreak/>
              <w:t>Project Description</w:t>
            </w:r>
            <w:r>
              <w:t xml:space="preserve">: Project Name: Business to Business Solution for </w:t>
            </w:r>
            <w:smartTag w:uri="urn:schemas-microsoft-com:office:smarttags" w:element="stockticker">
              <w:r>
                <w:t>RJR</w:t>
              </w:r>
            </w:smartTag>
          </w:p>
          <w:p w:rsidR="003520D3" w:rsidRDefault="003520D3" w:rsidP="003520D3">
            <w:pPr>
              <w:pStyle w:val="Texte1"/>
              <w:tabs>
                <w:tab w:val="left" w:pos="317"/>
              </w:tabs>
              <w:ind w:left="317"/>
            </w:pPr>
            <w:r>
              <w:t>Industry: Retail</w:t>
            </w:r>
          </w:p>
          <w:p w:rsidR="003520D3" w:rsidRDefault="003520D3" w:rsidP="003520D3">
            <w:pPr>
              <w:pStyle w:val="Texte1"/>
              <w:tabs>
                <w:tab w:val="left" w:pos="317"/>
              </w:tabs>
              <w:ind w:left="317"/>
            </w:pPr>
            <w:r>
              <w:t>Customer: RJ Reynolds</w:t>
            </w:r>
          </w:p>
          <w:p w:rsidR="003520D3" w:rsidRDefault="003520D3" w:rsidP="003520D3">
            <w:pPr>
              <w:pStyle w:val="Texte1"/>
              <w:tabs>
                <w:tab w:val="left" w:pos="317"/>
              </w:tabs>
              <w:ind w:left="317"/>
            </w:pPr>
            <w:r>
              <w:t>Role: Technical Lead/Lead Java Architect –Design, Implementation, Req. Definition</w:t>
            </w:r>
          </w:p>
          <w:p w:rsidR="003520D3" w:rsidRDefault="003520D3" w:rsidP="003520D3">
            <w:pPr>
              <w:pStyle w:val="Texte1"/>
              <w:tabs>
                <w:tab w:val="left" w:pos="317"/>
              </w:tabs>
              <w:ind w:left="317"/>
            </w:pPr>
            <w:r>
              <w:t xml:space="preserve">Environment: Java, Servlet, JSP, </w:t>
            </w:r>
            <w:proofErr w:type="spellStart"/>
            <w:r>
              <w:t>Websphere</w:t>
            </w:r>
            <w:proofErr w:type="spellEnd"/>
            <w:r>
              <w:t>, UML, XML, DB2, Rational Rose, Visual Age for Java, OS/390, Interwoven Team Site, PVCS.</w:t>
            </w:r>
          </w:p>
          <w:p w:rsidR="003520D3" w:rsidRDefault="003520D3" w:rsidP="003520D3">
            <w:pPr>
              <w:pStyle w:val="Texte1"/>
              <w:tabs>
                <w:tab w:val="left" w:pos="317"/>
              </w:tabs>
              <w:ind w:left="317"/>
            </w:pPr>
            <w:r>
              <w:t>Responsibilities/Accomplishment:</w:t>
            </w:r>
          </w:p>
          <w:p w:rsidR="003520D3" w:rsidRDefault="003520D3" w:rsidP="003520D3">
            <w:pPr>
              <w:pStyle w:val="Texte1"/>
              <w:tabs>
                <w:tab w:val="left" w:pos="317"/>
              </w:tabs>
              <w:ind w:left="317"/>
            </w:pPr>
            <w:r>
              <w:t>w</w:t>
            </w:r>
            <w:r>
              <w:tab/>
              <w:t>Lead Java/Application architect of a b2b e-Commerce initiative for an $8 billion revenue/year company. This initiative is a web application that enables the Client enhances and manages its business relationship with its Business Partners. This web application will be used to dynamically generate and manage complex business reports, manage organizational and personal profile, deliver real time messages to business partners, and enable the administration of security access, users, and business functions. The static and functional components of the portal site are entirely personalized based on the user and company profile. Also led the effort in designing and developing a standard security application framework for all the client’s e-commerce initiatives.</w:t>
            </w:r>
          </w:p>
          <w:p w:rsidR="003520D3" w:rsidRDefault="003520D3" w:rsidP="003520D3">
            <w:pPr>
              <w:pStyle w:val="Texte1"/>
              <w:tabs>
                <w:tab w:val="left" w:pos="317"/>
              </w:tabs>
              <w:ind w:left="317"/>
            </w:pPr>
            <w:r>
              <w:t>Specific duties and accomplishments include:</w:t>
            </w:r>
          </w:p>
          <w:p w:rsidR="003520D3" w:rsidRDefault="003520D3" w:rsidP="003520D3">
            <w:pPr>
              <w:pStyle w:val="Texte1"/>
              <w:tabs>
                <w:tab w:val="left" w:pos="317"/>
              </w:tabs>
              <w:ind w:left="317"/>
            </w:pPr>
            <w:r>
              <w:t>•</w:t>
            </w:r>
            <w:r>
              <w:tab/>
              <w:t>Designed and developed the overall application architecture and used this to guide the efforts of 6 Java developers</w:t>
            </w:r>
          </w:p>
          <w:p w:rsidR="003520D3" w:rsidRDefault="003520D3" w:rsidP="003520D3">
            <w:pPr>
              <w:pStyle w:val="Texte1"/>
              <w:tabs>
                <w:tab w:val="left" w:pos="317"/>
              </w:tabs>
              <w:ind w:left="317"/>
            </w:pPr>
            <w:r>
              <w:t>•</w:t>
            </w:r>
            <w:r>
              <w:tab/>
              <w:t>Developed the technical documents (which include the OO Use Cases and Interaction Diagrams) of the application architecture using UML. Tool used was Rational Rose</w:t>
            </w:r>
          </w:p>
          <w:p w:rsidR="003520D3" w:rsidRDefault="003520D3" w:rsidP="003520D3">
            <w:pPr>
              <w:pStyle w:val="Texte1"/>
              <w:tabs>
                <w:tab w:val="left" w:pos="317"/>
              </w:tabs>
              <w:ind w:left="317"/>
            </w:pPr>
            <w:r>
              <w:t>•</w:t>
            </w:r>
            <w:r>
              <w:tab/>
              <w:t>Mentored team on object-oriented application development methodology</w:t>
            </w:r>
          </w:p>
          <w:p w:rsidR="003520D3" w:rsidRDefault="003520D3" w:rsidP="003520D3">
            <w:pPr>
              <w:pStyle w:val="Texte1"/>
              <w:tabs>
                <w:tab w:val="left" w:pos="317"/>
              </w:tabs>
              <w:ind w:left="317"/>
            </w:pPr>
            <w:r>
              <w:t>•</w:t>
            </w:r>
            <w:r>
              <w:tab/>
              <w:t xml:space="preserve">Developed and led the Java implementation effort using Java, Servlet, JSP, JDBC, and XML that utilized </w:t>
            </w:r>
            <w:smartTag w:uri="urn:schemas-microsoft-com:office:smarttags" w:element="stockticker">
              <w:r>
                <w:t>IBM</w:t>
              </w:r>
            </w:smartTag>
            <w:r>
              <w:t xml:space="preserve"> WebSphere Application Server (3.02 for os390), </w:t>
            </w:r>
            <w:smartTag w:uri="urn:schemas-microsoft-com:office:smarttags" w:element="stockticker">
              <w:r>
                <w:t>IBM</w:t>
              </w:r>
            </w:smartTag>
            <w:r>
              <w:t xml:space="preserve"> HTTP Server, DB2, and os390. Development tool used is Visual Age for Java</w:t>
            </w:r>
          </w:p>
          <w:p w:rsidR="003520D3" w:rsidRDefault="003520D3" w:rsidP="003520D3">
            <w:pPr>
              <w:pStyle w:val="Texte1"/>
              <w:tabs>
                <w:tab w:val="left" w:pos="317"/>
              </w:tabs>
              <w:ind w:left="317"/>
            </w:pPr>
            <w:r>
              <w:t>•</w:t>
            </w:r>
            <w:r>
              <w:tab/>
              <w:t>Administered the build of Java source code using Visual Age for Java team source code repository and also administered the source control of the XML, JSP, HTML, and other application resource files using PVCS Source Control tool</w:t>
            </w:r>
          </w:p>
          <w:p w:rsidR="003520D3" w:rsidRDefault="003520D3" w:rsidP="003520D3">
            <w:pPr>
              <w:pStyle w:val="Texte1"/>
              <w:tabs>
                <w:tab w:val="left" w:pos="317"/>
              </w:tabs>
              <w:ind w:left="317"/>
            </w:pPr>
            <w:r>
              <w:t>•</w:t>
            </w:r>
            <w:r>
              <w:tab/>
              <w:t xml:space="preserve">Administered the deployment/migration of executables and application resource files across the Development, QA, and Production servers using Interwoven </w:t>
            </w:r>
            <w:proofErr w:type="spellStart"/>
            <w:r>
              <w:t>Teamsite</w:t>
            </w:r>
            <w:proofErr w:type="spellEnd"/>
          </w:p>
          <w:p w:rsidR="003520D3" w:rsidRDefault="003520D3" w:rsidP="003520D3">
            <w:pPr>
              <w:pStyle w:val="Texte1"/>
              <w:tabs>
                <w:tab w:val="left" w:pos="317"/>
              </w:tabs>
              <w:ind w:left="317"/>
            </w:pPr>
            <w:r>
              <w:t>•</w:t>
            </w:r>
            <w:r>
              <w:tab/>
              <w:t>Led the effort in the design of the website flow diagram and html navigation</w:t>
            </w:r>
          </w:p>
          <w:p w:rsidR="003520D3" w:rsidRDefault="003520D3" w:rsidP="003520D3">
            <w:pPr>
              <w:pStyle w:val="Texte1"/>
              <w:tabs>
                <w:tab w:val="left" w:pos="317"/>
              </w:tabs>
              <w:ind w:left="317"/>
            </w:pPr>
            <w:r>
              <w:t>•</w:t>
            </w:r>
            <w:r>
              <w:tab/>
              <w:t>Played an active role in the requirement definition process with the client</w:t>
            </w:r>
          </w:p>
          <w:p w:rsidR="003520D3" w:rsidRDefault="003520D3" w:rsidP="003520D3">
            <w:pPr>
              <w:pStyle w:val="Texte1"/>
              <w:tabs>
                <w:tab w:val="left" w:pos="317"/>
              </w:tabs>
              <w:ind w:left="317"/>
            </w:pPr>
            <w:r>
              <w:t>•</w:t>
            </w:r>
            <w:r>
              <w:tab/>
            </w:r>
            <w:proofErr w:type="spellStart"/>
            <w:r>
              <w:t>Websphere</w:t>
            </w:r>
            <w:proofErr w:type="spellEnd"/>
            <w:r>
              <w:t xml:space="preserve"> problem determination and resolution</w:t>
            </w:r>
          </w:p>
          <w:p w:rsidR="003520D3" w:rsidRDefault="003520D3" w:rsidP="003520D3">
            <w:pPr>
              <w:pStyle w:val="Texte1"/>
              <w:tabs>
                <w:tab w:val="left" w:pos="317"/>
              </w:tabs>
              <w:ind w:left="317"/>
            </w:pPr>
          </w:p>
          <w:p w:rsidR="003520D3" w:rsidRDefault="003520D3" w:rsidP="003520D3">
            <w:pPr>
              <w:pStyle w:val="Texte1"/>
              <w:tabs>
                <w:tab w:val="left" w:pos="317"/>
              </w:tabs>
              <w:ind w:left="317"/>
            </w:pPr>
          </w:p>
          <w:p w:rsidR="003520D3" w:rsidRDefault="003520D3" w:rsidP="003520D3">
            <w:pPr>
              <w:pStyle w:val="Texte1"/>
              <w:tabs>
                <w:tab w:val="left" w:pos="1892"/>
              </w:tabs>
              <w:spacing w:after="0"/>
              <w:ind w:left="1892" w:hanging="1892"/>
              <w:rPr>
                <w:b/>
              </w:rPr>
            </w:pPr>
            <w:proofErr w:type="spellStart"/>
            <w:r>
              <w:rPr>
                <w:b/>
              </w:rPr>
              <w:t>Amica</w:t>
            </w:r>
            <w:proofErr w:type="spellEnd"/>
            <w:r>
              <w:rPr>
                <w:b/>
              </w:rPr>
              <w:t xml:space="preserve"> Insurance</w:t>
            </w:r>
          </w:p>
          <w:p w:rsidR="003520D3" w:rsidRDefault="003520D3" w:rsidP="003520D3">
            <w:pPr>
              <w:pStyle w:val="Texte1"/>
              <w:tabs>
                <w:tab w:val="left" w:pos="317"/>
              </w:tabs>
              <w:ind w:left="317"/>
              <w:rPr>
                <w:b/>
              </w:rPr>
            </w:pPr>
            <w:r>
              <w:rPr>
                <w:b/>
              </w:rPr>
              <w:t>07/1999 - 06/2000 Lead Java Developer –Design and Implementation</w:t>
            </w:r>
          </w:p>
          <w:p w:rsidR="003520D3" w:rsidRDefault="003520D3" w:rsidP="003520D3">
            <w:pPr>
              <w:pStyle w:val="Texte1"/>
              <w:tabs>
                <w:tab w:val="left" w:pos="317"/>
              </w:tabs>
              <w:ind w:left="317"/>
            </w:pPr>
            <w:r>
              <w:rPr>
                <w:u w:val="single"/>
              </w:rPr>
              <w:t>Project Description</w:t>
            </w:r>
            <w:r>
              <w:t xml:space="preserve">: Project Name: Business to Consumer Solution for </w:t>
            </w:r>
            <w:proofErr w:type="spellStart"/>
            <w:r>
              <w:t>Amica</w:t>
            </w:r>
            <w:proofErr w:type="spellEnd"/>
            <w:r>
              <w:t xml:space="preserve"> Insurance– Web Based Quoting/Payment System</w:t>
            </w:r>
          </w:p>
          <w:p w:rsidR="003520D3" w:rsidRDefault="003520D3" w:rsidP="003520D3">
            <w:pPr>
              <w:pStyle w:val="Texte1"/>
              <w:tabs>
                <w:tab w:val="left" w:pos="317"/>
              </w:tabs>
              <w:ind w:left="317"/>
            </w:pPr>
            <w:r>
              <w:t>Industry: Insurance</w:t>
            </w:r>
          </w:p>
          <w:p w:rsidR="003520D3" w:rsidRDefault="003520D3" w:rsidP="003520D3">
            <w:pPr>
              <w:pStyle w:val="Texte1"/>
              <w:tabs>
                <w:tab w:val="left" w:pos="317"/>
              </w:tabs>
              <w:ind w:left="317"/>
            </w:pPr>
            <w:r>
              <w:t xml:space="preserve">Customer: </w:t>
            </w:r>
            <w:proofErr w:type="spellStart"/>
            <w:r>
              <w:t>Amica</w:t>
            </w:r>
            <w:proofErr w:type="spellEnd"/>
            <w:r>
              <w:t xml:space="preserve"> Insurance</w:t>
            </w:r>
          </w:p>
          <w:p w:rsidR="003520D3" w:rsidRDefault="003520D3" w:rsidP="003520D3">
            <w:pPr>
              <w:pStyle w:val="Texte1"/>
              <w:tabs>
                <w:tab w:val="left" w:pos="317"/>
              </w:tabs>
              <w:ind w:left="317"/>
            </w:pPr>
            <w:r>
              <w:t>Role: Lead Java Developer –Design and Implementation</w:t>
            </w:r>
          </w:p>
          <w:p w:rsidR="003520D3" w:rsidRDefault="003520D3" w:rsidP="003520D3">
            <w:pPr>
              <w:pStyle w:val="Texte1"/>
              <w:tabs>
                <w:tab w:val="left" w:pos="317"/>
              </w:tabs>
              <w:ind w:left="317"/>
            </w:pPr>
            <w:r>
              <w:t xml:space="preserve">Environment: Java, Servlet, JSP, </w:t>
            </w:r>
            <w:proofErr w:type="spellStart"/>
            <w:r>
              <w:t>Websphere</w:t>
            </w:r>
            <w:proofErr w:type="spellEnd"/>
            <w:r>
              <w:t>, UML, DB2, Rational Rose, Visual Age for Java, MQ Series, Win NT</w:t>
            </w:r>
          </w:p>
          <w:p w:rsidR="003520D3" w:rsidRDefault="003520D3" w:rsidP="003520D3">
            <w:pPr>
              <w:pStyle w:val="Texte1"/>
              <w:tabs>
                <w:tab w:val="left" w:pos="317"/>
              </w:tabs>
              <w:ind w:left="317"/>
            </w:pPr>
            <w:r>
              <w:t>Responsibilities/Accomplishment:</w:t>
            </w:r>
          </w:p>
          <w:p w:rsidR="003520D3" w:rsidRDefault="003520D3" w:rsidP="003520D3">
            <w:pPr>
              <w:pStyle w:val="Texte1"/>
              <w:tabs>
                <w:tab w:val="left" w:pos="317"/>
              </w:tabs>
              <w:ind w:left="317"/>
            </w:pPr>
            <w:r>
              <w:t>w</w:t>
            </w:r>
            <w:r>
              <w:tab/>
              <w:t xml:space="preserve">Lead Java developer in a B2C web application for a major Insurance company. Developed web application that enable web based business transactions, such as state specific secured real-time online automobile and home insurance quoting (for all 50 states), automated vehicle vin generation, account history, billing status, and real-time online bill payment, all of which are integrated with the client’s legacy (mainframe) database and applications. The Site was voted #1 in the Gomez ratings and also </w:t>
            </w:r>
            <w:r>
              <w:lastRenderedPageBreak/>
              <w:t xml:space="preserve">received positive reviews in the </w:t>
            </w:r>
            <w:smartTag w:uri="urn:schemas-microsoft-com:office:smarttags" w:element="stockticker">
              <w:r>
                <w:t>IBM</w:t>
              </w:r>
            </w:smartTag>
            <w:r>
              <w:t xml:space="preserve"> media. Specific duties and accomplishments include:</w:t>
            </w:r>
          </w:p>
          <w:p w:rsidR="003520D3" w:rsidRDefault="003520D3" w:rsidP="003520D3">
            <w:pPr>
              <w:pStyle w:val="Texte1"/>
              <w:tabs>
                <w:tab w:val="left" w:pos="317"/>
              </w:tabs>
              <w:ind w:left="317"/>
            </w:pPr>
            <w:r>
              <w:t>•</w:t>
            </w:r>
            <w:r>
              <w:tab/>
              <w:t>Designed and developed the application architecture</w:t>
            </w:r>
          </w:p>
          <w:p w:rsidR="003520D3" w:rsidRDefault="003520D3" w:rsidP="003520D3">
            <w:pPr>
              <w:pStyle w:val="Texte1"/>
              <w:tabs>
                <w:tab w:val="left" w:pos="317"/>
              </w:tabs>
              <w:ind w:left="317"/>
            </w:pPr>
            <w:r>
              <w:t>•</w:t>
            </w:r>
            <w:r>
              <w:tab/>
              <w:t>Developed Servlets, JSPs, Java Beans, Java Business Objects, SQL, and Data Models that utilized WebSphere Application Server(v2.0 and later migrated to 3.02), Internet Information Server, DB2, and MQ Series messaging. Development tool used is Visual Age for Java</w:t>
            </w:r>
          </w:p>
          <w:p w:rsidR="003520D3" w:rsidRDefault="003520D3" w:rsidP="003520D3">
            <w:pPr>
              <w:pStyle w:val="Texte1"/>
              <w:tabs>
                <w:tab w:val="left" w:pos="317"/>
              </w:tabs>
              <w:ind w:left="317"/>
            </w:pPr>
            <w:r>
              <w:t>•</w:t>
            </w:r>
            <w:r>
              <w:tab/>
              <w:t>Developed the technical documents (which include the OO Use Cases and Interaction Diagrams) of the application architecture using UML. Tool used was Rational Rose</w:t>
            </w:r>
          </w:p>
          <w:p w:rsidR="003520D3" w:rsidRDefault="003520D3" w:rsidP="003520D3">
            <w:pPr>
              <w:pStyle w:val="Texte1"/>
              <w:tabs>
                <w:tab w:val="left" w:pos="317"/>
              </w:tabs>
              <w:ind w:left="317"/>
            </w:pPr>
            <w:r>
              <w:t>•</w:t>
            </w:r>
            <w:r>
              <w:tab/>
              <w:t>Played a key role in the physical deployment of the web site. This involved the installation and integration of various resources such as the production servers which include the WebSphere Application Server (v2.0 and later moved to 3.02), MQ Series, Client/Server, DB2 Server, Microsoft Internet Information Server, and Bluegill.</w:t>
            </w:r>
          </w:p>
          <w:p w:rsidR="003520D3" w:rsidRDefault="003520D3" w:rsidP="003520D3">
            <w:pPr>
              <w:pStyle w:val="Texte1"/>
              <w:tabs>
                <w:tab w:val="left" w:pos="317"/>
              </w:tabs>
              <w:ind w:left="317"/>
            </w:pPr>
            <w:r>
              <w:t>•</w:t>
            </w:r>
            <w:r>
              <w:tab/>
              <w:t>Administered the build of Java source code using Visual Age for Java team source code repository</w:t>
            </w:r>
          </w:p>
          <w:p w:rsidR="00832AAE" w:rsidRDefault="003520D3" w:rsidP="003520D3">
            <w:pPr>
              <w:pStyle w:val="Texte1"/>
              <w:tabs>
                <w:tab w:val="left" w:pos="317"/>
              </w:tabs>
              <w:ind w:left="317"/>
              <w:rPr>
                <w:b/>
              </w:rPr>
            </w:pPr>
            <w:r>
              <w:t xml:space="preserve"> </w:t>
            </w:r>
          </w:p>
        </w:tc>
      </w:tr>
      <w:tr w:rsidR="00832AAE">
        <w:tblPrEx>
          <w:tblBorders>
            <w:bottom w:val="none" w:sz="0" w:space="0" w:color="auto"/>
          </w:tblBorders>
        </w:tblPrEx>
        <w:trPr>
          <w:gridBefore w:val="1"/>
          <w:wBefore w:w="108" w:type="dxa"/>
          <w:trHeight w:val="508"/>
        </w:trPr>
        <w:tc>
          <w:tcPr>
            <w:tcW w:w="2126" w:type="dxa"/>
          </w:tcPr>
          <w:p w:rsidR="00832AAE" w:rsidRDefault="00832AAE">
            <w:pPr>
              <w:pStyle w:val="CellTitle1"/>
              <w:numPr>
                <w:ilvl w:val="0"/>
                <w:numId w:val="0"/>
              </w:numPr>
            </w:pPr>
            <w:r>
              <w:lastRenderedPageBreak/>
              <w:t>Key Skills</w:t>
            </w:r>
          </w:p>
        </w:tc>
        <w:tc>
          <w:tcPr>
            <w:tcW w:w="8222" w:type="dxa"/>
            <w:gridSpan w:val="2"/>
          </w:tcPr>
          <w:p w:rsidR="003520D3" w:rsidRDefault="00705BB9" w:rsidP="00705BB9">
            <w:pPr>
              <w:pStyle w:val="Texte1"/>
              <w:tabs>
                <w:tab w:val="left" w:pos="2"/>
              </w:tabs>
              <w:ind w:left="2" w:hanging="2"/>
            </w:pPr>
            <w:r w:rsidRPr="005D5E0C">
              <w:rPr>
                <w:u w:val="single"/>
              </w:rPr>
              <w:t>Project Domain</w:t>
            </w:r>
            <w:r>
              <w:t xml:space="preserve">:  </w:t>
            </w:r>
            <w:r w:rsidR="00821007">
              <w:t xml:space="preserve">API </w:t>
            </w:r>
            <w:r w:rsidR="009805C3">
              <w:t xml:space="preserve">and Mobile </w:t>
            </w:r>
            <w:r w:rsidR="00821007">
              <w:t xml:space="preserve">Design and Development. </w:t>
            </w:r>
            <w:r w:rsidR="005D071C">
              <w:t>Cloud Design</w:t>
            </w:r>
            <w:r w:rsidR="00821007">
              <w:t xml:space="preserve"> and Development. </w:t>
            </w:r>
            <w:r w:rsidR="003520D3">
              <w:t>Application and Physical Infrastructure Design and Development. Security Infrastructure Design</w:t>
            </w:r>
            <w:r w:rsidR="00670DC1">
              <w:t>. Integration Design and Development</w:t>
            </w:r>
          </w:p>
          <w:p w:rsidR="00753340" w:rsidRPr="00753340" w:rsidRDefault="00753340" w:rsidP="00AC0EA6">
            <w:pPr>
              <w:pStyle w:val="Texte1"/>
              <w:tabs>
                <w:tab w:val="left" w:pos="2"/>
              </w:tabs>
              <w:ind w:left="2" w:hanging="2"/>
            </w:pPr>
            <w:r>
              <w:rPr>
                <w:b/>
              </w:rPr>
              <w:t>Architecture</w:t>
            </w:r>
            <w:r>
              <w:t xml:space="preserve">: Enterprise Architect by </w:t>
            </w:r>
            <w:proofErr w:type="spellStart"/>
            <w:r>
              <w:t>Sparx</w:t>
            </w:r>
            <w:proofErr w:type="spellEnd"/>
            <w:r>
              <w:t xml:space="preserve"> systems, Visio, Rational</w:t>
            </w:r>
          </w:p>
          <w:p w:rsidR="003520D3" w:rsidRDefault="003520D3" w:rsidP="00AC0EA6">
            <w:pPr>
              <w:pStyle w:val="Texte1"/>
              <w:tabs>
                <w:tab w:val="left" w:pos="2"/>
              </w:tabs>
              <w:ind w:left="2" w:hanging="2"/>
            </w:pPr>
            <w:r w:rsidRPr="001A3A6A">
              <w:rPr>
                <w:b/>
              </w:rPr>
              <w:t>Operating Systems</w:t>
            </w:r>
            <w:r>
              <w:t>:</w:t>
            </w:r>
            <w:r>
              <w:tab/>
              <w:t>Solaris, AIX, UNIX, OS390</w:t>
            </w:r>
            <w:r w:rsidR="00AC0EA6">
              <w:t>, Wi</w:t>
            </w:r>
            <w:r w:rsidR="003042CE">
              <w:t>ndows Server, Linux.</w:t>
            </w:r>
          </w:p>
          <w:p w:rsidR="00AC1DFD" w:rsidRDefault="00AC1DFD" w:rsidP="00AC0EA6">
            <w:pPr>
              <w:pStyle w:val="Texte1"/>
              <w:tabs>
                <w:tab w:val="left" w:pos="2"/>
              </w:tabs>
              <w:ind w:left="2" w:hanging="2"/>
            </w:pPr>
            <w:r>
              <w:rPr>
                <w:b/>
                <w:u w:val="single"/>
              </w:rPr>
              <w:t>Cloud Infrastructure</w:t>
            </w:r>
            <w:r>
              <w:t>:</w:t>
            </w:r>
            <w:r>
              <w:tab/>
              <w:t xml:space="preserve">AWS, Google Cloud Platform (GCP), </w:t>
            </w:r>
            <w:proofErr w:type="spellStart"/>
            <w:r>
              <w:t>Openstack</w:t>
            </w:r>
            <w:proofErr w:type="spellEnd"/>
            <w:r>
              <w:t>, Azure</w:t>
            </w:r>
            <w:r w:rsidR="00333C28">
              <w:t>, PCF</w:t>
            </w:r>
          </w:p>
          <w:p w:rsidR="003520D3" w:rsidRDefault="003520D3" w:rsidP="00AC0EA6">
            <w:pPr>
              <w:pStyle w:val="Texte1"/>
              <w:tabs>
                <w:tab w:val="left" w:pos="2"/>
              </w:tabs>
              <w:ind w:left="2" w:hanging="2"/>
            </w:pPr>
            <w:r w:rsidRPr="00333C28">
              <w:rPr>
                <w:b/>
                <w:u w:val="single"/>
              </w:rPr>
              <w:t>Computer Languages</w:t>
            </w:r>
            <w:r>
              <w:t>:</w:t>
            </w:r>
            <w:r>
              <w:tab/>
            </w:r>
            <w:r w:rsidR="00A277AF">
              <w:t>Java (</w:t>
            </w:r>
            <w:r w:rsidR="00936364">
              <w:t>21</w:t>
            </w:r>
            <w:r w:rsidR="00A277AF">
              <w:t>yrs), SQL (</w:t>
            </w:r>
            <w:r w:rsidR="00936364">
              <w:t>21</w:t>
            </w:r>
            <w:r w:rsidR="00A277AF">
              <w:t xml:space="preserve"> yrs.), </w:t>
            </w:r>
            <w:r w:rsidR="00936364">
              <w:t xml:space="preserve">Spring  Boot (18 </w:t>
            </w:r>
            <w:proofErr w:type="spellStart"/>
            <w:r w:rsidR="00936364">
              <w:t>yrs</w:t>
            </w:r>
            <w:proofErr w:type="spellEnd"/>
            <w:r w:rsidR="00936364">
              <w:t xml:space="preserve">), Micro Services (18 </w:t>
            </w:r>
            <w:proofErr w:type="spellStart"/>
            <w:r w:rsidR="00936364">
              <w:t>yrs</w:t>
            </w:r>
            <w:proofErr w:type="spellEnd"/>
            <w:r w:rsidR="00936364">
              <w:t xml:space="preserve">), </w:t>
            </w:r>
            <w:r w:rsidR="00A277AF">
              <w:t>Servlet (</w:t>
            </w:r>
            <w:r w:rsidR="00936364">
              <w:t xml:space="preserve">21 </w:t>
            </w:r>
            <w:r w:rsidR="00A277AF">
              <w:t xml:space="preserve"> yrs.), UML (</w:t>
            </w:r>
            <w:r w:rsidR="00936364">
              <w:t>21</w:t>
            </w:r>
            <w:r w:rsidR="00A277AF">
              <w:t xml:space="preserve"> </w:t>
            </w:r>
            <w:proofErr w:type="spellStart"/>
            <w:r w:rsidR="00A277AF">
              <w:t>yrs</w:t>
            </w:r>
            <w:proofErr w:type="spellEnd"/>
            <w:r w:rsidR="00A277AF">
              <w:t>), Swing, JSP(</w:t>
            </w:r>
            <w:r w:rsidR="00936364">
              <w:t>21</w:t>
            </w:r>
            <w:r w:rsidR="00A277AF">
              <w:t xml:space="preserve"> yrs.), C/C++ (4 yr.), JavaScript,</w:t>
            </w:r>
            <w:r w:rsidR="00A613BE">
              <w:t xml:space="preserve"> Node.js (</w:t>
            </w:r>
            <w:r w:rsidR="00936364">
              <w:t>10</w:t>
            </w:r>
            <w:r w:rsidR="00A613BE">
              <w:t xml:space="preserve"> </w:t>
            </w:r>
            <w:proofErr w:type="spellStart"/>
            <w:r w:rsidR="00A613BE">
              <w:t>yrs</w:t>
            </w:r>
            <w:proofErr w:type="spellEnd"/>
            <w:r w:rsidR="00A613BE">
              <w:t>),</w:t>
            </w:r>
            <w:r w:rsidR="00A277AF">
              <w:t xml:space="preserve"> </w:t>
            </w:r>
            <w:smartTag w:uri="urn:schemas-microsoft-com:office:smarttags" w:element="stockticker">
              <w:r w:rsidR="00A277AF">
                <w:t>SSL</w:t>
              </w:r>
            </w:smartTag>
            <w:r w:rsidR="00A277AF">
              <w:t>, XML(</w:t>
            </w:r>
            <w:r w:rsidR="00936364">
              <w:t>21</w:t>
            </w:r>
            <w:r w:rsidR="00A277AF">
              <w:t xml:space="preserve"> </w:t>
            </w:r>
            <w:proofErr w:type="spellStart"/>
            <w:r w:rsidR="00A277AF">
              <w:t>yrs</w:t>
            </w:r>
            <w:proofErr w:type="spellEnd"/>
            <w:r w:rsidR="00A277AF">
              <w:t xml:space="preserve">), </w:t>
            </w:r>
            <w:r w:rsidR="008E39A3">
              <w:t xml:space="preserve">JAXB, </w:t>
            </w:r>
            <w:r w:rsidR="00A277AF">
              <w:t xml:space="preserve">HTML, </w:t>
            </w:r>
            <w:smartTag w:uri="urn:schemas-microsoft-com:office:smarttags" w:element="stockticker">
              <w:r w:rsidR="00A277AF">
                <w:t>CGI</w:t>
              </w:r>
            </w:smartTag>
            <w:r w:rsidR="00A277AF">
              <w:t>, Perl, Active Server Pages,</w:t>
            </w:r>
            <w:r w:rsidR="008E39A3">
              <w:t xml:space="preserve">Log4j, JUnit, DHTML, JQuery, </w:t>
            </w:r>
            <w:proofErr w:type="spellStart"/>
            <w:r w:rsidR="008E39A3">
              <w:t>Javascript</w:t>
            </w:r>
            <w:proofErr w:type="spellEnd"/>
            <w:r w:rsidR="008E39A3">
              <w:t xml:space="preserve">, GWT Ajax, DWR Ajax, Prototype Ajax, </w:t>
            </w:r>
            <w:r w:rsidR="00E90371">
              <w:t>.NET,</w:t>
            </w:r>
            <w:r w:rsidR="00A277AF">
              <w:t xml:space="preserve"> UDP, </w:t>
            </w:r>
            <w:smartTag w:uri="urn:schemas-microsoft-com:office:smarttags" w:element="stockticker">
              <w:r w:rsidR="00A277AF">
                <w:t>TCP</w:t>
              </w:r>
            </w:smartTag>
            <w:r w:rsidR="00A277AF">
              <w:t xml:space="preserve">/IP, </w:t>
            </w:r>
            <w:smartTag w:uri="urn:schemas-microsoft-com:office:smarttags" w:element="stockticker">
              <w:r w:rsidR="00A277AF">
                <w:t>RMI</w:t>
              </w:r>
            </w:smartTag>
            <w:r w:rsidR="00A277AF">
              <w:t>, EJB, J2ME, Spring MVC,</w:t>
            </w:r>
            <w:r w:rsidR="00261CC4">
              <w:t xml:space="preserve"> Lucene,</w:t>
            </w:r>
            <w:r w:rsidR="00A277AF">
              <w:t xml:space="preserve"> </w:t>
            </w:r>
            <w:proofErr w:type="spellStart"/>
            <w:r w:rsidR="00910C1C">
              <w:t>Solr</w:t>
            </w:r>
            <w:proofErr w:type="spellEnd"/>
            <w:r w:rsidR="00CC7410">
              <w:t>, Spring Hibernate</w:t>
            </w:r>
            <w:r w:rsidR="008E39A3">
              <w:t xml:space="preserve">, </w:t>
            </w:r>
            <w:proofErr w:type="spellStart"/>
            <w:r w:rsidR="008E39A3">
              <w:t>Ehcache,Json</w:t>
            </w:r>
            <w:proofErr w:type="spellEnd"/>
            <w:r w:rsidR="008E39A3">
              <w:t xml:space="preserve">, </w:t>
            </w:r>
            <w:r w:rsidR="0037734B">
              <w:t>FBML</w:t>
            </w:r>
            <w:r w:rsidR="00966556">
              <w:t xml:space="preserve">(3 </w:t>
            </w:r>
            <w:proofErr w:type="spellStart"/>
            <w:r w:rsidR="00966556">
              <w:t>yrs</w:t>
            </w:r>
            <w:proofErr w:type="spellEnd"/>
            <w:r w:rsidR="00966556">
              <w:t>)</w:t>
            </w:r>
            <w:r w:rsidR="0037734B">
              <w:t>, Facebook connect</w:t>
            </w:r>
            <w:r w:rsidR="00966556">
              <w:t xml:space="preserve">(3 </w:t>
            </w:r>
            <w:proofErr w:type="spellStart"/>
            <w:r w:rsidR="00966556">
              <w:t>yrs</w:t>
            </w:r>
            <w:proofErr w:type="spellEnd"/>
            <w:r w:rsidR="00966556">
              <w:t>)</w:t>
            </w:r>
            <w:r w:rsidR="0037734B">
              <w:t>, Twitter API</w:t>
            </w:r>
            <w:r w:rsidR="00966556">
              <w:t xml:space="preserve">(3 </w:t>
            </w:r>
            <w:proofErr w:type="spellStart"/>
            <w:r w:rsidR="00966556">
              <w:t>yrs</w:t>
            </w:r>
            <w:proofErr w:type="spellEnd"/>
            <w:r w:rsidR="00966556">
              <w:t>)</w:t>
            </w:r>
            <w:r w:rsidR="0037734B">
              <w:t>, Google Plus API, LinkedIn API, Salesforce App Exchange</w:t>
            </w:r>
            <w:r w:rsidR="00966556">
              <w:t xml:space="preserve">(3 </w:t>
            </w:r>
            <w:proofErr w:type="spellStart"/>
            <w:r w:rsidR="00966556">
              <w:t>yrs</w:t>
            </w:r>
            <w:proofErr w:type="spellEnd"/>
            <w:r w:rsidR="00966556">
              <w:t>)</w:t>
            </w:r>
            <w:r w:rsidR="007B07DA">
              <w:t xml:space="preserve">, </w:t>
            </w:r>
            <w:r w:rsidR="005D5E0C">
              <w:t>Salesforce Chatter</w:t>
            </w:r>
            <w:r w:rsidR="00966556">
              <w:t xml:space="preserve">(1 </w:t>
            </w:r>
            <w:proofErr w:type="spellStart"/>
            <w:r w:rsidR="00966556">
              <w:t>yr</w:t>
            </w:r>
            <w:proofErr w:type="spellEnd"/>
            <w:r w:rsidR="00966556">
              <w:t>),</w:t>
            </w:r>
            <w:r w:rsidR="005D5E0C">
              <w:t xml:space="preserve"> </w:t>
            </w:r>
            <w:r w:rsidR="00AC1141">
              <w:t xml:space="preserve">Cloud Technologies (5 </w:t>
            </w:r>
            <w:proofErr w:type="spellStart"/>
            <w:r w:rsidR="00AC1141">
              <w:t>yrs</w:t>
            </w:r>
            <w:proofErr w:type="spellEnd"/>
            <w:r w:rsidR="00AC1141">
              <w:t>)</w:t>
            </w:r>
            <w:r w:rsidR="000A6E64">
              <w:t>,</w:t>
            </w:r>
            <w:r w:rsidR="00AC1141">
              <w:t xml:space="preserve"> </w:t>
            </w:r>
            <w:r w:rsidR="00EA7292">
              <w:t xml:space="preserve">HTML5, </w:t>
            </w:r>
            <w:r w:rsidR="007B07DA">
              <w:t>and Google Apps Marketplace</w:t>
            </w:r>
            <w:r w:rsidR="00966556">
              <w:t xml:space="preserve">(2 </w:t>
            </w:r>
            <w:proofErr w:type="spellStart"/>
            <w:r w:rsidR="00966556">
              <w:t>yrs</w:t>
            </w:r>
            <w:proofErr w:type="spellEnd"/>
            <w:r w:rsidR="00966556">
              <w:t>)</w:t>
            </w:r>
            <w:r w:rsidR="00C63329">
              <w:t>,</w:t>
            </w:r>
            <w:r w:rsidR="00DD2A97">
              <w:t xml:space="preserve"> API Platform (</w:t>
            </w:r>
            <w:r w:rsidR="00936364">
              <w:t>20</w:t>
            </w:r>
            <w:r w:rsidR="00DD2A97">
              <w:t xml:space="preserve"> </w:t>
            </w:r>
            <w:proofErr w:type="spellStart"/>
            <w:r w:rsidR="00DD2A97">
              <w:t>yrs</w:t>
            </w:r>
            <w:proofErr w:type="spellEnd"/>
            <w:r w:rsidR="00DD2A97">
              <w:t>),</w:t>
            </w:r>
            <w:r w:rsidR="00C63329">
              <w:t xml:space="preserve"> </w:t>
            </w:r>
            <w:r w:rsidR="00EF1F22">
              <w:t>Mobile Enterprise Application Platform (</w:t>
            </w:r>
            <w:r w:rsidR="00C63329">
              <w:t>MEAP</w:t>
            </w:r>
            <w:r w:rsidR="00EF1F22">
              <w:t>)</w:t>
            </w:r>
            <w:r w:rsidR="00966556">
              <w:t>.</w:t>
            </w:r>
          </w:p>
          <w:p w:rsidR="003520D3" w:rsidRDefault="001C61EC">
            <w:pPr>
              <w:pStyle w:val="Texte1"/>
              <w:tabs>
                <w:tab w:val="left" w:pos="2"/>
              </w:tabs>
              <w:ind w:left="2" w:hanging="2"/>
            </w:pPr>
            <w:r w:rsidRPr="00753340">
              <w:rPr>
                <w:b/>
                <w:u w:val="single"/>
              </w:rPr>
              <w:t>Data</w:t>
            </w:r>
            <w:r w:rsidR="008B4F07" w:rsidRPr="00753340">
              <w:rPr>
                <w:b/>
                <w:u w:val="single"/>
              </w:rPr>
              <w:t xml:space="preserve"> Platforms</w:t>
            </w:r>
            <w:r w:rsidR="00991235">
              <w:t xml:space="preserve">: </w:t>
            </w:r>
            <w:proofErr w:type="spellStart"/>
            <w:r w:rsidR="00517D86">
              <w:t>Gemfire</w:t>
            </w:r>
            <w:proofErr w:type="spellEnd"/>
            <w:r w:rsidR="00517D86">
              <w:t xml:space="preserve">, </w:t>
            </w:r>
            <w:proofErr w:type="spellStart"/>
            <w:r w:rsidR="00517D86">
              <w:t>Redis</w:t>
            </w:r>
            <w:proofErr w:type="spellEnd"/>
            <w:r w:rsidR="00517D86">
              <w:t xml:space="preserve">, </w:t>
            </w:r>
            <w:r w:rsidR="003520D3">
              <w:t>DB2, Oracle, Sybase</w:t>
            </w:r>
            <w:r>
              <w:t>, Cassandra, Hadoop</w:t>
            </w:r>
            <w:r w:rsidR="008B4F07">
              <w:t xml:space="preserve"> Solace, Golden Gate</w:t>
            </w:r>
            <w:r w:rsidR="001F36B8">
              <w:t xml:space="preserve">, Google Cloud SQL, RDS, Google </w:t>
            </w:r>
            <w:proofErr w:type="spellStart"/>
            <w:r w:rsidR="001F36B8">
              <w:t>Bigtable</w:t>
            </w:r>
            <w:proofErr w:type="spellEnd"/>
            <w:r w:rsidR="001F36B8">
              <w:t xml:space="preserve">, </w:t>
            </w:r>
            <w:proofErr w:type="spellStart"/>
            <w:r w:rsidR="001F36B8">
              <w:t>DynamoDB</w:t>
            </w:r>
            <w:proofErr w:type="spellEnd"/>
            <w:r w:rsidR="001F36B8">
              <w:t xml:space="preserve">, Cosmos DB, </w:t>
            </w:r>
            <w:proofErr w:type="spellStart"/>
            <w:r w:rsidR="009304AB">
              <w:t>Elastic</w:t>
            </w:r>
            <w:r w:rsidR="00095ED5">
              <w:t>ach</w:t>
            </w:r>
            <w:proofErr w:type="spellEnd"/>
          </w:p>
          <w:p w:rsidR="003520D3" w:rsidRDefault="00F92B07" w:rsidP="00AC0EA6">
            <w:pPr>
              <w:pStyle w:val="Texte1"/>
              <w:tabs>
                <w:tab w:val="left" w:pos="2"/>
              </w:tabs>
              <w:ind w:left="2" w:hanging="2"/>
            </w:pPr>
            <w:r w:rsidRPr="00753340">
              <w:rPr>
                <w:b/>
              </w:rPr>
              <w:t>Development Tools:</w:t>
            </w:r>
            <w:r>
              <w:t xml:space="preserve"> Eclipse, </w:t>
            </w:r>
            <w:r w:rsidR="003520D3">
              <w:t xml:space="preserve">Rational Application Developer, </w:t>
            </w:r>
            <w:r w:rsidR="004C44EA">
              <w:t xml:space="preserve">Rational Requisite Pro, </w:t>
            </w:r>
            <w:r w:rsidR="003520D3">
              <w:t xml:space="preserve">Rational XDE, WSAD, Visual Age for Java, Visual J++, </w:t>
            </w:r>
            <w:proofErr w:type="spellStart"/>
            <w:r w:rsidR="003520D3">
              <w:t>Jbuilder</w:t>
            </w:r>
            <w:proofErr w:type="spellEnd"/>
            <w:r w:rsidR="003520D3">
              <w:t xml:space="preserve">, </w:t>
            </w:r>
            <w:proofErr w:type="spellStart"/>
            <w:r w:rsidR="003520D3">
              <w:t>Websphere</w:t>
            </w:r>
            <w:proofErr w:type="spellEnd"/>
            <w:r w:rsidR="003520D3">
              <w:t xml:space="preserve"> </w:t>
            </w:r>
            <w:r>
              <w:t>Studio</w:t>
            </w:r>
            <w:r w:rsidR="003520D3">
              <w:t xml:space="preserve">, </w:t>
            </w:r>
            <w:proofErr w:type="spellStart"/>
            <w:r w:rsidR="003520D3">
              <w:t>Intersolv</w:t>
            </w:r>
            <w:proofErr w:type="spellEnd"/>
            <w:r w:rsidR="003520D3">
              <w:t xml:space="preserve"> Data Direct, Net Object Fusion</w:t>
            </w:r>
            <w:r w:rsidR="00FB3F9D">
              <w:t>, Salesforce Apex Explorer, Salesforce Force.com IDE</w:t>
            </w:r>
            <w:r w:rsidR="0074609F">
              <w:t>, Rational Software Architect</w:t>
            </w:r>
          </w:p>
          <w:p w:rsidR="003520D3" w:rsidRDefault="00787393" w:rsidP="00AC0EA6">
            <w:pPr>
              <w:pStyle w:val="Texte1"/>
              <w:tabs>
                <w:tab w:val="left" w:pos="2"/>
              </w:tabs>
              <w:ind w:left="2" w:hanging="2"/>
            </w:pPr>
            <w:r>
              <w:rPr>
                <w:b/>
                <w:u w:val="single"/>
              </w:rPr>
              <w:t>Design Tools</w:t>
            </w:r>
            <w:r w:rsidR="003520D3">
              <w:t>:</w:t>
            </w:r>
            <w:r w:rsidR="003520D3">
              <w:tab/>
            </w:r>
            <w:r>
              <w:t xml:space="preserve">EA </w:t>
            </w:r>
            <w:proofErr w:type="spellStart"/>
            <w:r>
              <w:t>Sparx</w:t>
            </w:r>
            <w:proofErr w:type="spellEnd"/>
            <w:r>
              <w:t xml:space="preserve">, </w:t>
            </w:r>
            <w:r w:rsidR="003520D3">
              <w:t xml:space="preserve">Rational XDE, Rational </w:t>
            </w:r>
            <w:proofErr w:type="spellStart"/>
            <w:r w:rsidR="003520D3">
              <w:t>Rose,</w:t>
            </w:r>
            <w:r w:rsidR="004C44EA">
              <w:t>Rational</w:t>
            </w:r>
            <w:proofErr w:type="spellEnd"/>
            <w:r w:rsidR="004C44EA">
              <w:t xml:space="preserve"> Requisite Pro,</w:t>
            </w:r>
            <w:r w:rsidR="003520D3">
              <w:t xml:space="preserve"> Interwoven Team Site, PVCS, Visio, CVS</w:t>
            </w:r>
          </w:p>
          <w:p w:rsidR="003520D3" w:rsidRDefault="00C03ADD" w:rsidP="00526075">
            <w:pPr>
              <w:pStyle w:val="Texte1"/>
              <w:tabs>
                <w:tab w:val="left" w:pos="2"/>
              </w:tabs>
              <w:ind w:left="2" w:hanging="2"/>
            </w:pPr>
            <w:r w:rsidRPr="00753340">
              <w:rPr>
                <w:b/>
                <w:u w:val="single"/>
              </w:rPr>
              <w:t>Middleware</w:t>
            </w:r>
            <w:r w:rsidR="00610ABA">
              <w:t>:</w:t>
            </w:r>
            <w:r w:rsidR="00D379AE">
              <w:t xml:space="preserve"> </w:t>
            </w:r>
            <w:proofErr w:type="spellStart"/>
            <w:r w:rsidR="00610ABA">
              <w:t>Apigee</w:t>
            </w:r>
            <w:proofErr w:type="spellEnd"/>
            <w:r w:rsidR="00610ABA">
              <w:t xml:space="preserve">, </w:t>
            </w:r>
            <w:proofErr w:type="spellStart"/>
            <w:r w:rsidR="00F22A04">
              <w:t>Openstack</w:t>
            </w:r>
            <w:proofErr w:type="spellEnd"/>
            <w:r w:rsidR="00F22A04">
              <w:t>,</w:t>
            </w:r>
            <w:r w:rsidR="00F829D8">
              <w:t xml:space="preserve"> Google Cloud Platform,</w:t>
            </w:r>
            <w:r w:rsidR="00F22A04">
              <w:t xml:space="preserve"> </w:t>
            </w:r>
            <w:r w:rsidR="00D0718A">
              <w:t xml:space="preserve">AWS, </w:t>
            </w:r>
            <w:r w:rsidR="006E03F8">
              <w:t>Web Logic,</w:t>
            </w:r>
            <w:r w:rsidR="00136969">
              <w:t xml:space="preserve"> K</w:t>
            </w:r>
            <w:r w:rsidR="00136969" w:rsidRPr="00136969">
              <w:t>ubernetes</w:t>
            </w:r>
            <w:r w:rsidR="00136969">
              <w:t xml:space="preserve">, </w:t>
            </w:r>
            <w:proofErr w:type="spellStart"/>
            <w:r w:rsidR="008F0A5C">
              <w:t>RabbitMQ</w:t>
            </w:r>
            <w:proofErr w:type="spellEnd"/>
            <w:r w:rsidR="008F0A5C">
              <w:t xml:space="preserve">, Kafka, PIERS, Amdocs, Ericsson, </w:t>
            </w:r>
            <w:proofErr w:type="spellStart"/>
            <w:r w:rsidR="008F0A5C">
              <w:t>Collibra</w:t>
            </w:r>
            <w:proofErr w:type="spellEnd"/>
            <w:r w:rsidR="008F0A5C">
              <w:t xml:space="preserve">, </w:t>
            </w:r>
            <w:proofErr w:type="spellStart"/>
            <w:r w:rsidR="008F0A5C">
              <w:t>Integris</w:t>
            </w:r>
            <w:proofErr w:type="spellEnd"/>
            <w:r w:rsidR="008F0A5C">
              <w:t xml:space="preserve">, Amdocs </w:t>
            </w:r>
            <w:proofErr w:type="spellStart"/>
            <w:r w:rsidR="008F0A5C">
              <w:t>MarketOne</w:t>
            </w:r>
            <w:proofErr w:type="spellEnd"/>
            <w:r w:rsidR="008F0A5C">
              <w:t xml:space="preserve"> (</w:t>
            </w:r>
            <w:proofErr w:type="spellStart"/>
            <w:r w:rsidR="008F0A5C">
              <w:t>Vindicia</w:t>
            </w:r>
            <w:proofErr w:type="spellEnd"/>
            <w:r w:rsidR="008F0A5C">
              <w:t xml:space="preserve">, Partner Place), </w:t>
            </w:r>
            <w:proofErr w:type="spellStart"/>
            <w:r w:rsidR="008F0A5C">
              <w:t>Subex</w:t>
            </w:r>
            <w:proofErr w:type="spellEnd"/>
            <w:r w:rsidR="00B02504">
              <w:t xml:space="preserve">, </w:t>
            </w:r>
            <w:r w:rsidR="003520D3">
              <w:t xml:space="preserve">WebSphere 6.x, WebSphere Portal, WebSphere MQ, Tivoli Access Manager, LDAP, Apache, IIS, WebSphere/DB2 Everyplace, WebSphere Enterprise Service Bus, MQ Series, </w:t>
            </w:r>
            <w:smartTag w:uri="urn:schemas-microsoft-com:office:smarttags" w:element="stockticker">
              <w:r w:rsidR="003520D3">
                <w:t>IBM</w:t>
              </w:r>
            </w:smartTag>
            <w:r w:rsidR="003520D3">
              <w:t xml:space="preserve"> Tivoli Directory Server (ITDS), </w:t>
            </w:r>
            <w:smartTag w:uri="urn:schemas-microsoft-com:office:smarttags" w:element="stockticker">
              <w:r w:rsidR="003520D3">
                <w:t>IBM</w:t>
              </w:r>
            </w:smartTag>
            <w:r w:rsidR="003520D3">
              <w:t xml:space="preserve"> Tivoli Directory Integrator (ITDI), Transaction Vision, and </w:t>
            </w:r>
            <w:smartTag w:uri="urn:schemas-microsoft-com:office:smarttags" w:element="stockticker">
              <w:r w:rsidR="003520D3">
                <w:t>IBM</w:t>
              </w:r>
            </w:smartTag>
            <w:r w:rsidR="003520D3">
              <w:t xml:space="preserve"> Server Resource Management</w:t>
            </w:r>
            <w:r w:rsidR="006E3F61">
              <w:t xml:space="preserve">, </w:t>
            </w:r>
            <w:proofErr w:type="spellStart"/>
            <w:r w:rsidR="006E3F61">
              <w:t>Informatica</w:t>
            </w:r>
            <w:proofErr w:type="spellEnd"/>
            <w:r w:rsidR="00051DB4">
              <w:t xml:space="preserve">, WebSphere Message Broker, Connect Direct, </w:t>
            </w:r>
            <w:proofErr w:type="spellStart"/>
            <w:r w:rsidR="00051DB4">
              <w:t>Datastage</w:t>
            </w:r>
            <w:proofErr w:type="spellEnd"/>
            <w:r w:rsidR="001A16CA">
              <w:t>, WebSphere Proc</w:t>
            </w:r>
            <w:r w:rsidR="00363183">
              <w:t>ess Server</w:t>
            </w:r>
            <w:r w:rsidR="00E90371">
              <w:t xml:space="preserve">, </w:t>
            </w:r>
            <w:proofErr w:type="spellStart"/>
            <w:r w:rsidR="00E90371">
              <w:t>Jboss</w:t>
            </w:r>
            <w:proofErr w:type="spellEnd"/>
            <w:r>
              <w:t xml:space="preserve">, </w:t>
            </w:r>
            <w:proofErr w:type="spellStart"/>
            <w:r>
              <w:t>Tibco</w:t>
            </w:r>
            <w:proofErr w:type="spellEnd"/>
            <w:r>
              <w:t>, JPAC</w:t>
            </w:r>
            <w:r w:rsidR="00BD37A3">
              <w:t>S</w:t>
            </w:r>
            <w:r w:rsidR="0005330E">
              <w:t xml:space="preserve">, </w:t>
            </w:r>
            <w:proofErr w:type="spellStart"/>
            <w:r w:rsidR="0005330E">
              <w:t>Lambda,Google</w:t>
            </w:r>
            <w:proofErr w:type="spellEnd"/>
            <w:r w:rsidR="0005330E">
              <w:t xml:space="preserve"> Functions, Azure Functions</w:t>
            </w:r>
          </w:p>
          <w:p w:rsidR="009B5B08" w:rsidRDefault="003520D3" w:rsidP="009B5B08">
            <w:pPr>
              <w:pStyle w:val="Texte1"/>
              <w:tabs>
                <w:tab w:val="left" w:pos="2"/>
              </w:tabs>
              <w:ind w:left="2" w:hanging="2"/>
            </w:pPr>
            <w:r w:rsidRPr="00753340">
              <w:rPr>
                <w:b/>
                <w:u w:val="single"/>
              </w:rPr>
              <w:t>Methodology</w:t>
            </w:r>
            <w:r>
              <w:t>:</w:t>
            </w:r>
            <w:r>
              <w:tab/>
              <w:t xml:space="preserve">UML, </w:t>
            </w:r>
            <w:smartTag w:uri="urn:schemas-microsoft-com:office:smarttags" w:element="stockticker">
              <w:r>
                <w:t>JADE</w:t>
              </w:r>
            </w:smartTag>
            <w:r>
              <w:t xml:space="preserve">, Data </w:t>
            </w:r>
            <w:proofErr w:type="spellStart"/>
            <w:r>
              <w:t>Modeling</w:t>
            </w:r>
            <w:proofErr w:type="spellEnd"/>
            <w:r>
              <w:t>, WBI, OO Design, J2EE Enterprise Design, WWPMM, Struts, SOMA</w:t>
            </w:r>
            <w:r w:rsidR="009B5B08">
              <w:t>,</w:t>
            </w:r>
            <w:r w:rsidR="00C03ADD">
              <w:t xml:space="preserve"> Business Process Model (BPM), Business Object Model (BOM), and</w:t>
            </w:r>
            <w:r w:rsidR="009B5B08">
              <w:t xml:space="preserve"> Agile Development</w:t>
            </w:r>
          </w:p>
        </w:tc>
      </w:tr>
      <w:tr w:rsidR="00832AAE">
        <w:tblPrEx>
          <w:tblBorders>
            <w:bottom w:val="none" w:sz="0" w:space="0" w:color="auto"/>
          </w:tblBorders>
        </w:tblPrEx>
        <w:trPr>
          <w:gridBefore w:val="1"/>
          <w:wBefore w:w="108" w:type="dxa"/>
          <w:trHeight w:val="508"/>
        </w:trPr>
        <w:tc>
          <w:tcPr>
            <w:tcW w:w="2126" w:type="dxa"/>
          </w:tcPr>
          <w:p w:rsidR="00832AAE" w:rsidRDefault="00832AAE">
            <w:pPr>
              <w:pStyle w:val="CellTitle1"/>
              <w:numPr>
                <w:ilvl w:val="0"/>
                <w:numId w:val="0"/>
              </w:numPr>
            </w:pPr>
            <w:r>
              <w:t>Key Courses and Training</w:t>
            </w:r>
          </w:p>
          <w:p w:rsidR="009F74CE" w:rsidRDefault="009F74CE">
            <w:pPr>
              <w:pStyle w:val="CellTitle1"/>
              <w:numPr>
                <w:ilvl w:val="0"/>
                <w:numId w:val="0"/>
              </w:numPr>
            </w:pPr>
          </w:p>
          <w:p w:rsidR="009F74CE" w:rsidRDefault="009F74CE">
            <w:pPr>
              <w:pStyle w:val="CellTitle1"/>
              <w:numPr>
                <w:ilvl w:val="0"/>
                <w:numId w:val="0"/>
              </w:numPr>
            </w:pPr>
          </w:p>
          <w:p w:rsidR="009F74CE" w:rsidRDefault="009F74CE">
            <w:pPr>
              <w:pStyle w:val="CellTitle1"/>
              <w:numPr>
                <w:ilvl w:val="0"/>
                <w:numId w:val="0"/>
              </w:numPr>
            </w:pPr>
            <w:r>
              <w:t>Education</w:t>
            </w:r>
          </w:p>
          <w:p w:rsidR="009F74CE" w:rsidRDefault="00C659D9">
            <w:pPr>
              <w:pStyle w:val="CellTitle1"/>
              <w:numPr>
                <w:ilvl w:val="0"/>
                <w:numId w:val="0"/>
              </w:numPr>
            </w:pPr>
            <w:r>
              <w:t>Patent</w:t>
            </w:r>
          </w:p>
        </w:tc>
        <w:tc>
          <w:tcPr>
            <w:tcW w:w="8222" w:type="dxa"/>
            <w:gridSpan w:val="2"/>
          </w:tcPr>
          <w:p w:rsidR="003520D3" w:rsidRDefault="003520D3">
            <w:pPr>
              <w:pStyle w:val="Texte1"/>
              <w:tabs>
                <w:tab w:val="left" w:pos="2"/>
              </w:tabs>
              <w:ind w:left="2" w:hanging="2"/>
            </w:pPr>
            <w:r>
              <w:lastRenderedPageBreak/>
              <w:t xml:space="preserve">Service Oriented Modelling Architecture (SOMA), </w:t>
            </w:r>
            <w:proofErr w:type="spellStart"/>
            <w:r>
              <w:t>Websphere</w:t>
            </w:r>
            <w:proofErr w:type="spellEnd"/>
            <w:r>
              <w:t xml:space="preserve"> Application Server, Implementing wireless network, EJB Design and Implementation, Advanced Project Management</w:t>
            </w:r>
          </w:p>
          <w:p w:rsidR="009F74CE" w:rsidRDefault="009F74CE" w:rsidP="009F74CE">
            <w:pPr>
              <w:pStyle w:val="Texte1"/>
              <w:tabs>
                <w:tab w:val="left" w:pos="2"/>
              </w:tabs>
              <w:rPr>
                <w:bCs/>
              </w:rPr>
            </w:pPr>
          </w:p>
          <w:p w:rsidR="009969C1" w:rsidRDefault="009969C1" w:rsidP="009F74CE">
            <w:pPr>
              <w:pStyle w:val="Texte1"/>
              <w:tabs>
                <w:tab w:val="left" w:pos="2"/>
              </w:tabs>
              <w:rPr>
                <w:bCs/>
              </w:rPr>
            </w:pPr>
          </w:p>
          <w:p w:rsidR="009F74CE" w:rsidRDefault="00CA591B" w:rsidP="009F74CE">
            <w:pPr>
              <w:pStyle w:val="Texte1"/>
              <w:tabs>
                <w:tab w:val="left" w:pos="2"/>
              </w:tabs>
              <w:rPr>
                <w:bCs/>
              </w:rPr>
            </w:pPr>
            <w:proofErr w:type="spellStart"/>
            <w:r>
              <w:rPr>
                <w:bCs/>
              </w:rPr>
              <w:t>Bachelors</w:t>
            </w:r>
            <w:proofErr w:type="spellEnd"/>
            <w:r w:rsidR="009F74CE">
              <w:rPr>
                <w:bCs/>
              </w:rPr>
              <w:t xml:space="preserve"> Degree in Computer Science at University of North Carolina, Charlotte</w:t>
            </w:r>
          </w:p>
          <w:p w:rsidR="00832AAE" w:rsidRDefault="00C659D9" w:rsidP="00610ABA">
            <w:pPr>
              <w:pStyle w:val="Texte1"/>
              <w:tabs>
                <w:tab w:val="left" w:pos="2"/>
              </w:tabs>
            </w:pPr>
            <w:r>
              <w:t xml:space="preserve">Mr </w:t>
            </w:r>
            <w:proofErr w:type="spellStart"/>
            <w:r>
              <w:t>Okwara</w:t>
            </w:r>
            <w:proofErr w:type="spellEnd"/>
            <w:r>
              <w:t xml:space="preserve"> has pending patents in the area </w:t>
            </w:r>
            <w:r w:rsidR="000A78AA">
              <w:t xml:space="preserve">of </w:t>
            </w:r>
            <w:r>
              <w:t>Consumer Social Networking frameworks</w:t>
            </w:r>
            <w:r w:rsidR="0001602A">
              <w:t>, Social Enterprise Collaboration</w:t>
            </w:r>
            <w:r>
              <w:t xml:space="preserve"> and Social Advertisements.</w:t>
            </w:r>
          </w:p>
        </w:tc>
      </w:tr>
      <w:tr w:rsidR="00832AAE">
        <w:tc>
          <w:tcPr>
            <w:tcW w:w="6477" w:type="dxa"/>
            <w:gridSpan w:val="3"/>
          </w:tcPr>
          <w:p w:rsidR="00832AAE" w:rsidRDefault="00832AAE">
            <w:pPr>
              <w:rPr>
                <w:rFonts w:ascii="Arial" w:hAnsi="Arial" w:cs="Arial"/>
                <w:b/>
                <w:color w:val="000080"/>
                <w:sz w:val="24"/>
                <w:szCs w:val="24"/>
              </w:rPr>
            </w:pPr>
          </w:p>
        </w:tc>
        <w:tc>
          <w:tcPr>
            <w:tcW w:w="3979" w:type="dxa"/>
          </w:tcPr>
          <w:p w:rsidR="00832AAE" w:rsidRDefault="00832AAE">
            <w:pPr>
              <w:pStyle w:val="Header"/>
              <w:rPr>
                <w:rFonts w:ascii="Arial" w:hAnsi="Arial"/>
                <w:color w:val="FFFFFF"/>
                <w:sz w:val="28"/>
              </w:rPr>
            </w:pPr>
          </w:p>
        </w:tc>
      </w:tr>
    </w:tbl>
    <w:p w:rsidR="00832AAE" w:rsidRDefault="00832AAE" w:rsidP="00610ABA">
      <w:pPr>
        <w:pStyle w:val="Texte1"/>
        <w:spacing w:before="120" w:after="0"/>
      </w:pPr>
    </w:p>
    <w:sectPr w:rsidR="00832AAE" w:rsidSect="00466DAA">
      <w:footerReference w:type="default" r:id="rId10"/>
      <w:headerReference w:type="first" r:id="rId11"/>
      <w:footerReference w:type="first" r:id="rId12"/>
      <w:pgSz w:w="12242" w:h="15842" w:code="1"/>
      <w:pgMar w:top="720" w:right="720" w:bottom="720" w:left="720" w:header="720" w:footer="72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67ADC" w:rsidRDefault="00367ADC">
      <w:r>
        <w:separator/>
      </w:r>
    </w:p>
  </w:endnote>
  <w:endnote w:type="continuationSeparator" w:id="0">
    <w:p w:rsidR="00367ADC" w:rsidRDefault="00367A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48DE" w:rsidRDefault="003A48DE" w:rsidP="00DA63B7">
    <w:pPr>
      <w:pStyle w:val="Footer"/>
      <w:tabs>
        <w:tab w:val="clear" w:pos="4153"/>
        <w:tab w:val="clear" w:pos="8306"/>
        <w:tab w:val="center" w:pos="5529"/>
        <w:tab w:val="right" w:pos="9498"/>
      </w:tabs>
    </w:pPr>
    <w:r>
      <w:rPr>
        <w:rFonts w:ascii="Arial" w:hAnsi="Arial"/>
        <w:sz w:val="18"/>
      </w:rPr>
      <w:tab/>
    </w:r>
    <w:r>
      <w:rPr>
        <w:rFonts w:ascii="Arial" w:hAnsi="Arial"/>
        <w:color w:val="000080"/>
        <w:sz w:val="18"/>
      </w:rPr>
      <w:t xml:space="preserve">- </w:t>
    </w:r>
    <w:r>
      <w:rPr>
        <w:rStyle w:val="PageNumber"/>
        <w:rFonts w:ascii="Arial" w:hAnsi="Arial"/>
        <w:color w:val="000080"/>
        <w:sz w:val="18"/>
      </w:rPr>
      <w:fldChar w:fldCharType="begin"/>
    </w:r>
    <w:r>
      <w:rPr>
        <w:rStyle w:val="PageNumber"/>
        <w:rFonts w:ascii="Arial" w:hAnsi="Arial"/>
        <w:color w:val="000080"/>
        <w:sz w:val="18"/>
      </w:rPr>
      <w:instrText xml:space="preserve"> PAGE </w:instrText>
    </w:r>
    <w:r>
      <w:rPr>
        <w:rStyle w:val="PageNumber"/>
        <w:rFonts w:ascii="Arial" w:hAnsi="Arial"/>
        <w:color w:val="000080"/>
        <w:sz w:val="18"/>
      </w:rPr>
      <w:fldChar w:fldCharType="separate"/>
    </w:r>
    <w:r w:rsidR="0080366F">
      <w:rPr>
        <w:rStyle w:val="PageNumber"/>
        <w:rFonts w:ascii="Arial" w:hAnsi="Arial"/>
        <w:noProof/>
        <w:color w:val="000080"/>
        <w:sz w:val="18"/>
      </w:rPr>
      <w:t>4</w:t>
    </w:r>
    <w:r>
      <w:rPr>
        <w:rStyle w:val="PageNumber"/>
        <w:rFonts w:ascii="Arial" w:hAnsi="Arial"/>
        <w:color w:val="000080"/>
        <w:sz w:val="18"/>
      </w:rPr>
      <w:fldChar w:fldCharType="end"/>
    </w:r>
    <w:r>
      <w:rPr>
        <w:rStyle w:val="PageNumber"/>
        <w:rFonts w:ascii="Arial" w:hAnsi="Arial"/>
        <w:color w:val="000080"/>
        <w:sz w:val="18"/>
      </w:rPr>
      <w:t>/</w:t>
    </w:r>
    <w:r>
      <w:rPr>
        <w:rStyle w:val="PageNumber"/>
        <w:rFonts w:ascii="Arial" w:hAnsi="Arial"/>
        <w:color w:val="000080"/>
        <w:sz w:val="18"/>
      </w:rPr>
      <w:fldChar w:fldCharType="begin"/>
    </w:r>
    <w:r>
      <w:rPr>
        <w:rStyle w:val="PageNumber"/>
        <w:rFonts w:ascii="Arial" w:hAnsi="Arial"/>
        <w:color w:val="000080"/>
        <w:sz w:val="18"/>
      </w:rPr>
      <w:instrText xml:space="preserve"> NUMPAGES </w:instrText>
    </w:r>
    <w:r>
      <w:rPr>
        <w:rStyle w:val="PageNumber"/>
        <w:rFonts w:ascii="Arial" w:hAnsi="Arial"/>
        <w:color w:val="000080"/>
        <w:sz w:val="18"/>
      </w:rPr>
      <w:fldChar w:fldCharType="separate"/>
    </w:r>
    <w:r w:rsidR="0080366F">
      <w:rPr>
        <w:rStyle w:val="PageNumber"/>
        <w:rFonts w:ascii="Arial" w:hAnsi="Arial"/>
        <w:noProof/>
        <w:color w:val="000080"/>
        <w:sz w:val="18"/>
      </w:rPr>
      <w:t>17</w:t>
    </w:r>
    <w:r>
      <w:rPr>
        <w:rStyle w:val="PageNumber"/>
        <w:rFonts w:ascii="Arial" w:hAnsi="Arial"/>
        <w:color w:val="000080"/>
        <w:sz w:val="18"/>
      </w:rPr>
      <w:fldChar w:fldCharType="end"/>
    </w:r>
    <w:r>
      <w:rPr>
        <w:rStyle w:val="PageNumber"/>
        <w:rFonts w:ascii="Arial" w:hAnsi="Arial"/>
        <w:color w:val="000080"/>
        <w:sz w:val="18"/>
      </w:rPr>
      <w:t xml:space="preserve"> -</w:t>
    </w:r>
    <w:r>
      <w:rPr>
        <w:rStyle w:val="PageNumber"/>
        <w:rFonts w:ascii="Arial" w:hAnsi="Arial"/>
        <w:color w:val="008080"/>
        <w:sz w:val="18"/>
      </w:rPr>
      <w:tab/>
    </w:r>
    <w:r>
      <w:rPr>
        <w:rFonts w:ascii="Arial" w:hAnsi="Arial"/>
        <w:sz w:val="18"/>
      </w:rPr>
      <w:tab/>
    </w:r>
    <w:r>
      <w:rPr>
        <w:rStyle w:val="PageNumber"/>
        <w:rFonts w:ascii="Arial" w:hAnsi="Arial"/>
        <w:color w:val="008080"/>
        <w:sz w:val="18"/>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48DE" w:rsidRDefault="003A48DE">
    <w:pPr>
      <w:pStyle w:val="Footer"/>
      <w:tabs>
        <w:tab w:val="clear" w:pos="8306"/>
        <w:tab w:val="right" w:pos="9498"/>
      </w:tabs>
    </w:pPr>
    <w:r>
      <w:rPr>
        <w:rFonts w:ascii="Arial" w:hAnsi="Arial"/>
        <w:sz w:val="18"/>
      </w:rPr>
      <w:t>&amp;</w:t>
    </w:r>
    <w:proofErr w:type="spellStart"/>
    <w:r>
      <w:rPr>
        <w:rFonts w:ascii="Arial" w:hAnsi="Arial"/>
        <w:sz w:val="18"/>
      </w:rPr>
      <w:t>Fname</w:t>
    </w:r>
    <w:proofErr w:type="spellEnd"/>
    <w:r>
      <w:rPr>
        <w:rFonts w:ascii="Arial" w:hAnsi="Arial"/>
        <w:sz w:val="18"/>
      </w:rPr>
      <w:t xml:space="preserve"> &amp;</w:t>
    </w:r>
    <w:proofErr w:type="spellStart"/>
    <w:r>
      <w:rPr>
        <w:rFonts w:ascii="Arial" w:hAnsi="Arial"/>
        <w:sz w:val="18"/>
      </w:rPr>
      <w:t>Mname</w:t>
    </w:r>
    <w:proofErr w:type="spellEnd"/>
    <w:r>
      <w:rPr>
        <w:rFonts w:ascii="Arial" w:hAnsi="Arial"/>
        <w:sz w:val="18"/>
      </w:rPr>
      <w:t xml:space="preserve"> &amp;</w:t>
    </w:r>
    <w:proofErr w:type="spellStart"/>
    <w:r>
      <w:rPr>
        <w:rFonts w:ascii="Arial" w:hAnsi="Arial"/>
        <w:sz w:val="18"/>
      </w:rPr>
      <w:t>Lname</w:t>
    </w:r>
    <w:proofErr w:type="spellEnd"/>
    <w:r>
      <w:rPr>
        <w:rFonts w:ascii="Arial" w:hAnsi="Arial"/>
        <w:sz w:val="18"/>
      </w:rPr>
      <w:tab/>
    </w:r>
    <w:r>
      <w:rPr>
        <w:rFonts w:ascii="Arial" w:hAnsi="Arial"/>
        <w:color w:val="008080"/>
        <w:sz w:val="18"/>
      </w:rPr>
      <w:t xml:space="preserve">- </w:t>
    </w:r>
    <w:r>
      <w:rPr>
        <w:rStyle w:val="PageNumber"/>
        <w:rFonts w:ascii="Arial" w:hAnsi="Arial"/>
        <w:color w:val="008080"/>
        <w:sz w:val="18"/>
      </w:rPr>
      <w:fldChar w:fldCharType="begin"/>
    </w:r>
    <w:r>
      <w:rPr>
        <w:rStyle w:val="PageNumber"/>
        <w:rFonts w:ascii="Arial" w:hAnsi="Arial"/>
        <w:color w:val="008080"/>
        <w:sz w:val="18"/>
      </w:rPr>
      <w:instrText xml:space="preserve"> PAGE </w:instrText>
    </w:r>
    <w:r>
      <w:rPr>
        <w:rStyle w:val="PageNumber"/>
        <w:rFonts w:ascii="Arial" w:hAnsi="Arial"/>
        <w:color w:val="008080"/>
        <w:sz w:val="18"/>
      </w:rPr>
      <w:fldChar w:fldCharType="separate"/>
    </w:r>
    <w:r>
      <w:rPr>
        <w:rStyle w:val="PageNumber"/>
        <w:rFonts w:ascii="Arial" w:hAnsi="Arial"/>
        <w:noProof/>
        <w:color w:val="008080"/>
        <w:sz w:val="18"/>
      </w:rPr>
      <w:t>1</w:t>
    </w:r>
    <w:r>
      <w:rPr>
        <w:rStyle w:val="PageNumber"/>
        <w:rFonts w:ascii="Arial" w:hAnsi="Arial"/>
        <w:color w:val="008080"/>
        <w:sz w:val="18"/>
      </w:rPr>
      <w:fldChar w:fldCharType="end"/>
    </w:r>
    <w:r>
      <w:rPr>
        <w:rStyle w:val="PageNumber"/>
        <w:rFonts w:ascii="Arial" w:hAnsi="Arial"/>
        <w:color w:val="008080"/>
        <w:sz w:val="18"/>
      </w:rPr>
      <w:t>/</w:t>
    </w:r>
    <w:r>
      <w:rPr>
        <w:rStyle w:val="PageNumber"/>
        <w:rFonts w:ascii="Arial" w:hAnsi="Arial"/>
        <w:color w:val="008080"/>
        <w:sz w:val="18"/>
      </w:rPr>
      <w:fldChar w:fldCharType="begin"/>
    </w:r>
    <w:r>
      <w:rPr>
        <w:rStyle w:val="PageNumber"/>
        <w:rFonts w:ascii="Arial" w:hAnsi="Arial"/>
        <w:color w:val="008080"/>
        <w:sz w:val="18"/>
      </w:rPr>
      <w:instrText xml:space="preserve"> NUMPAGES </w:instrText>
    </w:r>
    <w:r>
      <w:rPr>
        <w:rStyle w:val="PageNumber"/>
        <w:rFonts w:ascii="Arial" w:hAnsi="Arial"/>
        <w:color w:val="008080"/>
        <w:sz w:val="18"/>
      </w:rPr>
      <w:fldChar w:fldCharType="separate"/>
    </w:r>
    <w:r w:rsidR="009F2F81">
      <w:rPr>
        <w:rStyle w:val="PageNumber"/>
        <w:rFonts w:ascii="Arial" w:hAnsi="Arial"/>
        <w:noProof/>
        <w:color w:val="008080"/>
        <w:sz w:val="18"/>
      </w:rPr>
      <w:t>16</w:t>
    </w:r>
    <w:r>
      <w:rPr>
        <w:rStyle w:val="PageNumber"/>
        <w:rFonts w:ascii="Arial" w:hAnsi="Arial"/>
        <w:color w:val="008080"/>
        <w:sz w:val="18"/>
      </w:rPr>
      <w:fldChar w:fldCharType="end"/>
    </w:r>
    <w:r>
      <w:rPr>
        <w:rStyle w:val="PageNumber"/>
        <w:rFonts w:ascii="Arial" w:hAnsi="Arial"/>
        <w:color w:val="008080"/>
        <w:sz w:val="18"/>
      </w:rPr>
      <w:t xml:space="preserve"> -</w:t>
    </w:r>
    <w:r>
      <w:rPr>
        <w:rStyle w:val="PageNumber"/>
        <w:rFonts w:ascii="Arial" w:hAnsi="Arial"/>
        <w:color w:val="008080"/>
        <w:sz w:val="18"/>
      </w:rPr>
      <w:tab/>
      <w:t xml:space="preserve">Date: </w:t>
    </w:r>
    <w:r>
      <w:rPr>
        <w:rStyle w:val="PageNumber"/>
        <w:rFonts w:ascii="Arial" w:hAnsi="Arial"/>
        <w:color w:val="008080"/>
        <w:sz w:val="18"/>
      </w:rPr>
      <w:fldChar w:fldCharType="begin"/>
    </w:r>
    <w:r>
      <w:rPr>
        <w:rStyle w:val="PageNumber"/>
        <w:rFonts w:ascii="Arial" w:hAnsi="Arial"/>
        <w:color w:val="008080"/>
        <w:sz w:val="18"/>
      </w:rPr>
      <w:instrText xml:space="preserve"> DATE \@ "dd/MM/yy" </w:instrText>
    </w:r>
    <w:r>
      <w:rPr>
        <w:rStyle w:val="PageNumber"/>
        <w:rFonts w:ascii="Arial" w:hAnsi="Arial"/>
        <w:color w:val="008080"/>
        <w:sz w:val="18"/>
      </w:rPr>
      <w:fldChar w:fldCharType="separate"/>
    </w:r>
    <w:r w:rsidR="00ED48DF">
      <w:rPr>
        <w:rStyle w:val="PageNumber"/>
        <w:rFonts w:ascii="Arial" w:hAnsi="Arial"/>
        <w:noProof/>
        <w:color w:val="008080"/>
        <w:sz w:val="18"/>
      </w:rPr>
      <w:t>13/03/20</w:t>
    </w:r>
    <w:r>
      <w:rPr>
        <w:rStyle w:val="PageNumber"/>
        <w:rFonts w:ascii="Arial" w:hAnsi="Arial"/>
        <w:color w:val="00808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67ADC" w:rsidRDefault="00367ADC">
      <w:r>
        <w:separator/>
      </w:r>
    </w:p>
  </w:footnote>
  <w:footnote w:type="continuationSeparator" w:id="0">
    <w:p w:rsidR="00367ADC" w:rsidRDefault="00367AD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48DE" w:rsidRDefault="003A48DE">
    <w:pPr>
      <w:pStyle w:val="Header"/>
    </w:pPr>
    <w:r>
      <w:rPr>
        <w:noProof/>
        <w:lang w:val="en-US"/>
      </w:rPr>
      <w:drawing>
        <wp:anchor distT="0" distB="0" distL="114300" distR="114300" simplePos="0" relativeHeight="251657728" behindDoc="0" locked="0" layoutInCell="0" allowOverlap="1">
          <wp:simplePos x="0" y="0"/>
          <wp:positionH relativeFrom="column">
            <wp:posOffset>5219700</wp:posOffset>
          </wp:positionH>
          <wp:positionV relativeFrom="paragraph">
            <wp:posOffset>-93345</wp:posOffset>
          </wp:positionV>
          <wp:extent cx="730885" cy="702945"/>
          <wp:effectExtent l="19050" t="0" r="0" b="0"/>
          <wp:wrapNone/>
          <wp:docPr id="5" name="Picture 5" descr="CV-Heading v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V-Heading v0"/>
                  <pic:cNvPicPr>
                    <a:picLocks noChangeAspect="1" noChangeArrowheads="1"/>
                  </pic:cNvPicPr>
                </pic:nvPicPr>
                <pic:blipFill>
                  <a:blip r:embed="rId1"/>
                  <a:srcRect/>
                  <a:stretch>
                    <a:fillRect/>
                  </a:stretch>
                </pic:blipFill>
                <pic:spPr bwMode="auto">
                  <a:xfrm>
                    <a:off x="0" y="0"/>
                    <a:ext cx="730885" cy="702945"/>
                  </a:xfrm>
                  <a:prstGeom prst="rect">
                    <a:avLst/>
                  </a:prstGeom>
                  <a:noFill/>
                </pic:spPr>
              </pic:pic>
            </a:graphicData>
          </a:graphic>
        </wp:anchor>
      </w:drawing>
    </w:r>
    <w:r>
      <w:rPr>
        <w:noProof/>
        <w:lang w:val="en-US"/>
      </w:rPr>
      <w:drawing>
        <wp:anchor distT="0" distB="0" distL="114300" distR="114300" simplePos="0" relativeHeight="251656704" behindDoc="0" locked="0" layoutInCell="0" allowOverlap="1">
          <wp:simplePos x="0" y="0"/>
          <wp:positionH relativeFrom="column">
            <wp:posOffset>-53340</wp:posOffset>
          </wp:positionH>
          <wp:positionV relativeFrom="paragraph">
            <wp:posOffset>86360</wp:posOffset>
          </wp:positionV>
          <wp:extent cx="2141855" cy="560705"/>
          <wp:effectExtent l="19050" t="0" r="0" b="0"/>
          <wp:wrapNone/>
          <wp:docPr id="9" name="Picture 9" descr="logo_noir_sur_bla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go_noir_sur_blanc"/>
                  <pic:cNvPicPr>
                    <a:picLocks noChangeAspect="1" noChangeArrowheads="1"/>
                  </pic:cNvPicPr>
                </pic:nvPicPr>
                <pic:blipFill>
                  <a:blip r:embed="rId2"/>
                  <a:srcRect/>
                  <a:stretch>
                    <a:fillRect/>
                  </a:stretch>
                </pic:blipFill>
                <pic:spPr bwMode="auto">
                  <a:xfrm>
                    <a:off x="0" y="0"/>
                    <a:ext cx="2141855" cy="560705"/>
                  </a:xfrm>
                  <a:prstGeom prst="rect">
                    <a:avLst/>
                  </a:prstGeom>
                  <a:noFill/>
                </pic:spPr>
              </pic:pic>
            </a:graphicData>
          </a:graphic>
        </wp:anchor>
      </w:drawing>
    </w:r>
    <w:r>
      <w:rPr>
        <w:noProof/>
        <w:lang w:val="en-US"/>
      </w:rPr>
      <mc:AlternateContent>
        <mc:Choice Requires="wps">
          <w:drawing>
            <wp:anchor distT="0" distB="0" distL="114300" distR="114300" simplePos="0" relativeHeight="251658752" behindDoc="0" locked="1" layoutInCell="0" allowOverlap="1">
              <wp:simplePos x="0" y="0"/>
              <wp:positionH relativeFrom="column">
                <wp:posOffset>176530</wp:posOffset>
              </wp:positionH>
              <wp:positionV relativeFrom="paragraph">
                <wp:posOffset>601980</wp:posOffset>
              </wp:positionV>
              <wp:extent cx="5076190" cy="0"/>
              <wp:effectExtent l="5080" t="11430" r="5080" b="7620"/>
              <wp:wrapTopAndBottom/>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76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3E8AE8B" id="Line 2"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9pt,47.4pt" to="413.6pt,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" o:allowincell="f">
              <w10:wrap type="topAndBottom"/>
              <w10:anchorlock/>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2F2889"/>
    <w:multiLevelType w:val="hybridMultilevel"/>
    <w:tmpl w:val="9544D814"/>
    <w:lvl w:ilvl="0" w:tplc="5D6EC6D0">
      <w:start w:val="16"/>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A0059BE"/>
    <w:multiLevelType w:val="hybridMultilevel"/>
    <w:tmpl w:val="2FA2CF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6A396F"/>
    <w:multiLevelType w:val="singleLevel"/>
    <w:tmpl w:val="18C46ABC"/>
    <w:lvl w:ilvl="0">
      <w:start w:val="1"/>
      <w:numFmt w:val="bullet"/>
      <w:lvlText w:val=""/>
      <w:lvlJc w:val="left"/>
      <w:pPr>
        <w:tabs>
          <w:tab w:val="num" w:pos="360"/>
        </w:tabs>
        <w:ind w:left="360" w:hanging="360"/>
      </w:pPr>
      <w:rPr>
        <w:rFonts w:ascii="Symbol" w:hAnsi="Symbol" w:hint="default"/>
        <w:sz w:val="16"/>
      </w:rPr>
    </w:lvl>
  </w:abstractNum>
  <w:abstractNum w:abstractNumId="3" w15:restartNumberingAfterBreak="0">
    <w:nsid w:val="163E0496"/>
    <w:multiLevelType w:val="hybridMultilevel"/>
    <w:tmpl w:val="B97EB33A"/>
    <w:lvl w:ilvl="0" w:tplc="04090001">
      <w:start w:val="4"/>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1B5CCA"/>
    <w:multiLevelType w:val="hybridMultilevel"/>
    <w:tmpl w:val="FEB62EC2"/>
    <w:lvl w:ilvl="0" w:tplc="49163B92">
      <w:start w:val="1"/>
      <w:numFmt w:val="bullet"/>
      <w:lvlText w:val=""/>
      <w:lvlJc w:val="left"/>
      <w:pPr>
        <w:tabs>
          <w:tab w:val="num" w:pos="720"/>
        </w:tabs>
        <w:ind w:left="720" w:hanging="360"/>
      </w:pPr>
      <w:rPr>
        <w:rFonts w:ascii="Wingdings" w:hAnsi="Wingdings" w:hint="default"/>
      </w:rPr>
    </w:lvl>
    <w:lvl w:ilvl="1" w:tplc="DBACEF8E" w:tentative="1">
      <w:start w:val="1"/>
      <w:numFmt w:val="bullet"/>
      <w:lvlText w:val=""/>
      <w:lvlJc w:val="left"/>
      <w:pPr>
        <w:tabs>
          <w:tab w:val="num" w:pos="1440"/>
        </w:tabs>
        <w:ind w:left="1440" w:hanging="360"/>
      </w:pPr>
      <w:rPr>
        <w:rFonts w:ascii="Wingdings" w:hAnsi="Wingdings" w:hint="default"/>
      </w:rPr>
    </w:lvl>
    <w:lvl w:ilvl="2" w:tplc="BD68D166" w:tentative="1">
      <w:start w:val="1"/>
      <w:numFmt w:val="bullet"/>
      <w:lvlText w:val=""/>
      <w:lvlJc w:val="left"/>
      <w:pPr>
        <w:tabs>
          <w:tab w:val="num" w:pos="2160"/>
        </w:tabs>
        <w:ind w:left="2160" w:hanging="360"/>
      </w:pPr>
      <w:rPr>
        <w:rFonts w:ascii="Wingdings" w:hAnsi="Wingdings" w:hint="default"/>
      </w:rPr>
    </w:lvl>
    <w:lvl w:ilvl="3" w:tplc="E572D490" w:tentative="1">
      <w:start w:val="1"/>
      <w:numFmt w:val="bullet"/>
      <w:lvlText w:val=""/>
      <w:lvlJc w:val="left"/>
      <w:pPr>
        <w:tabs>
          <w:tab w:val="num" w:pos="2880"/>
        </w:tabs>
        <w:ind w:left="2880" w:hanging="360"/>
      </w:pPr>
      <w:rPr>
        <w:rFonts w:ascii="Wingdings" w:hAnsi="Wingdings" w:hint="default"/>
      </w:rPr>
    </w:lvl>
    <w:lvl w:ilvl="4" w:tplc="4F48FFBC" w:tentative="1">
      <w:start w:val="1"/>
      <w:numFmt w:val="bullet"/>
      <w:lvlText w:val=""/>
      <w:lvlJc w:val="left"/>
      <w:pPr>
        <w:tabs>
          <w:tab w:val="num" w:pos="3600"/>
        </w:tabs>
        <w:ind w:left="3600" w:hanging="360"/>
      </w:pPr>
      <w:rPr>
        <w:rFonts w:ascii="Wingdings" w:hAnsi="Wingdings" w:hint="default"/>
      </w:rPr>
    </w:lvl>
    <w:lvl w:ilvl="5" w:tplc="6CF0AD9A" w:tentative="1">
      <w:start w:val="1"/>
      <w:numFmt w:val="bullet"/>
      <w:lvlText w:val=""/>
      <w:lvlJc w:val="left"/>
      <w:pPr>
        <w:tabs>
          <w:tab w:val="num" w:pos="4320"/>
        </w:tabs>
        <w:ind w:left="4320" w:hanging="360"/>
      </w:pPr>
      <w:rPr>
        <w:rFonts w:ascii="Wingdings" w:hAnsi="Wingdings" w:hint="default"/>
      </w:rPr>
    </w:lvl>
    <w:lvl w:ilvl="6" w:tplc="6CBA930E" w:tentative="1">
      <w:start w:val="1"/>
      <w:numFmt w:val="bullet"/>
      <w:lvlText w:val=""/>
      <w:lvlJc w:val="left"/>
      <w:pPr>
        <w:tabs>
          <w:tab w:val="num" w:pos="5040"/>
        </w:tabs>
        <w:ind w:left="5040" w:hanging="360"/>
      </w:pPr>
      <w:rPr>
        <w:rFonts w:ascii="Wingdings" w:hAnsi="Wingdings" w:hint="default"/>
      </w:rPr>
    </w:lvl>
    <w:lvl w:ilvl="7" w:tplc="FB9EA7CC" w:tentative="1">
      <w:start w:val="1"/>
      <w:numFmt w:val="bullet"/>
      <w:lvlText w:val=""/>
      <w:lvlJc w:val="left"/>
      <w:pPr>
        <w:tabs>
          <w:tab w:val="num" w:pos="5760"/>
        </w:tabs>
        <w:ind w:left="5760" w:hanging="360"/>
      </w:pPr>
      <w:rPr>
        <w:rFonts w:ascii="Wingdings" w:hAnsi="Wingdings" w:hint="default"/>
      </w:rPr>
    </w:lvl>
    <w:lvl w:ilvl="8" w:tplc="A998B82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0DA0C52"/>
    <w:multiLevelType w:val="hybridMultilevel"/>
    <w:tmpl w:val="8B606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A3389C"/>
    <w:multiLevelType w:val="hybridMultilevel"/>
    <w:tmpl w:val="ED5A25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1563E7C"/>
    <w:multiLevelType w:val="hybridMultilevel"/>
    <w:tmpl w:val="6E00656C"/>
    <w:lvl w:ilvl="0" w:tplc="04090003">
      <w:start w:val="1"/>
      <w:numFmt w:val="bullet"/>
      <w:lvlText w:val="o"/>
      <w:lvlJc w:val="left"/>
      <w:pPr>
        <w:ind w:left="677" w:hanging="360"/>
      </w:pPr>
      <w:rPr>
        <w:rFonts w:ascii="Courier New" w:hAnsi="Courier New" w:cs="Courier New" w:hint="default"/>
      </w:rPr>
    </w:lvl>
    <w:lvl w:ilvl="1" w:tplc="04090003" w:tentative="1">
      <w:start w:val="1"/>
      <w:numFmt w:val="bullet"/>
      <w:lvlText w:val="o"/>
      <w:lvlJc w:val="left"/>
      <w:pPr>
        <w:ind w:left="1397" w:hanging="360"/>
      </w:pPr>
      <w:rPr>
        <w:rFonts w:ascii="Courier New" w:hAnsi="Courier New" w:cs="Courier New" w:hint="default"/>
      </w:rPr>
    </w:lvl>
    <w:lvl w:ilvl="2" w:tplc="04090005" w:tentative="1">
      <w:start w:val="1"/>
      <w:numFmt w:val="bullet"/>
      <w:lvlText w:val=""/>
      <w:lvlJc w:val="left"/>
      <w:pPr>
        <w:ind w:left="2117" w:hanging="360"/>
      </w:pPr>
      <w:rPr>
        <w:rFonts w:ascii="Wingdings" w:hAnsi="Wingdings" w:hint="default"/>
      </w:rPr>
    </w:lvl>
    <w:lvl w:ilvl="3" w:tplc="04090001" w:tentative="1">
      <w:start w:val="1"/>
      <w:numFmt w:val="bullet"/>
      <w:lvlText w:val=""/>
      <w:lvlJc w:val="left"/>
      <w:pPr>
        <w:ind w:left="2837" w:hanging="360"/>
      </w:pPr>
      <w:rPr>
        <w:rFonts w:ascii="Symbol" w:hAnsi="Symbol" w:hint="default"/>
      </w:rPr>
    </w:lvl>
    <w:lvl w:ilvl="4" w:tplc="04090003" w:tentative="1">
      <w:start w:val="1"/>
      <w:numFmt w:val="bullet"/>
      <w:lvlText w:val="o"/>
      <w:lvlJc w:val="left"/>
      <w:pPr>
        <w:ind w:left="3557" w:hanging="360"/>
      </w:pPr>
      <w:rPr>
        <w:rFonts w:ascii="Courier New" w:hAnsi="Courier New" w:cs="Courier New" w:hint="default"/>
      </w:rPr>
    </w:lvl>
    <w:lvl w:ilvl="5" w:tplc="04090005" w:tentative="1">
      <w:start w:val="1"/>
      <w:numFmt w:val="bullet"/>
      <w:lvlText w:val=""/>
      <w:lvlJc w:val="left"/>
      <w:pPr>
        <w:ind w:left="4277" w:hanging="360"/>
      </w:pPr>
      <w:rPr>
        <w:rFonts w:ascii="Wingdings" w:hAnsi="Wingdings" w:hint="default"/>
      </w:rPr>
    </w:lvl>
    <w:lvl w:ilvl="6" w:tplc="04090001" w:tentative="1">
      <w:start w:val="1"/>
      <w:numFmt w:val="bullet"/>
      <w:lvlText w:val=""/>
      <w:lvlJc w:val="left"/>
      <w:pPr>
        <w:ind w:left="4997" w:hanging="360"/>
      </w:pPr>
      <w:rPr>
        <w:rFonts w:ascii="Symbol" w:hAnsi="Symbol" w:hint="default"/>
      </w:rPr>
    </w:lvl>
    <w:lvl w:ilvl="7" w:tplc="04090003" w:tentative="1">
      <w:start w:val="1"/>
      <w:numFmt w:val="bullet"/>
      <w:lvlText w:val="o"/>
      <w:lvlJc w:val="left"/>
      <w:pPr>
        <w:ind w:left="5717" w:hanging="360"/>
      </w:pPr>
      <w:rPr>
        <w:rFonts w:ascii="Courier New" w:hAnsi="Courier New" w:cs="Courier New" w:hint="default"/>
      </w:rPr>
    </w:lvl>
    <w:lvl w:ilvl="8" w:tplc="04090005" w:tentative="1">
      <w:start w:val="1"/>
      <w:numFmt w:val="bullet"/>
      <w:lvlText w:val=""/>
      <w:lvlJc w:val="left"/>
      <w:pPr>
        <w:ind w:left="6437" w:hanging="360"/>
      </w:pPr>
      <w:rPr>
        <w:rFonts w:ascii="Wingdings" w:hAnsi="Wingdings" w:hint="default"/>
      </w:rPr>
    </w:lvl>
  </w:abstractNum>
  <w:abstractNum w:abstractNumId="8" w15:restartNumberingAfterBreak="0">
    <w:nsid w:val="76A016E1"/>
    <w:multiLevelType w:val="singleLevel"/>
    <w:tmpl w:val="607E23B0"/>
    <w:lvl w:ilvl="0">
      <w:start w:val="1"/>
      <w:numFmt w:val="bullet"/>
      <w:pStyle w:val="CellTitle1"/>
      <w:lvlText w:val=""/>
      <w:lvlJc w:val="left"/>
      <w:pPr>
        <w:tabs>
          <w:tab w:val="num" w:pos="360"/>
        </w:tabs>
        <w:ind w:left="360" w:hanging="360"/>
      </w:pPr>
      <w:rPr>
        <w:rFonts w:ascii="Wingdings" w:hAnsi="Wingdings" w:cs="Times New Roman" w:hint="default"/>
        <w:color w:val="008080"/>
        <w:sz w:val="18"/>
        <w:szCs w:val="18"/>
      </w:rPr>
    </w:lvl>
  </w:abstractNum>
  <w:num w:numId="1">
    <w:abstractNumId w:val="8"/>
  </w:num>
  <w:num w:numId="2">
    <w:abstractNumId w:val="2"/>
  </w:num>
  <w:num w:numId="3">
    <w:abstractNumId w:val="8"/>
  </w:num>
  <w:num w:numId="4">
    <w:abstractNumId w:val="6"/>
  </w:num>
  <w:num w:numId="5">
    <w:abstractNumId w:val="7"/>
  </w:num>
  <w:num w:numId="6">
    <w:abstractNumId w:val="3"/>
  </w:num>
  <w:num w:numId="7">
    <w:abstractNumId w:val="1"/>
  </w:num>
  <w:num w:numId="8">
    <w:abstractNumId w:val="5"/>
  </w:num>
  <w:num w:numId="9">
    <w:abstractNumId w:val="4"/>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0D3"/>
    <w:rsid w:val="00001211"/>
    <w:rsid w:val="000040B6"/>
    <w:rsid w:val="00005B83"/>
    <w:rsid w:val="000067BA"/>
    <w:rsid w:val="000068B0"/>
    <w:rsid w:val="000112BF"/>
    <w:rsid w:val="0001212C"/>
    <w:rsid w:val="00012ED0"/>
    <w:rsid w:val="00013EE5"/>
    <w:rsid w:val="000158DF"/>
    <w:rsid w:val="00015DBE"/>
    <w:rsid w:val="0001602A"/>
    <w:rsid w:val="0001751D"/>
    <w:rsid w:val="000214F8"/>
    <w:rsid w:val="0002396D"/>
    <w:rsid w:val="00024688"/>
    <w:rsid w:val="00030ED3"/>
    <w:rsid w:val="00031312"/>
    <w:rsid w:val="00032BAB"/>
    <w:rsid w:val="000347D2"/>
    <w:rsid w:val="00034F50"/>
    <w:rsid w:val="00036DB3"/>
    <w:rsid w:val="00037216"/>
    <w:rsid w:val="000376FB"/>
    <w:rsid w:val="00040084"/>
    <w:rsid w:val="000407B9"/>
    <w:rsid w:val="00040BB4"/>
    <w:rsid w:val="00041D93"/>
    <w:rsid w:val="00042476"/>
    <w:rsid w:val="00046CFF"/>
    <w:rsid w:val="00051DB4"/>
    <w:rsid w:val="00052BBE"/>
    <w:rsid w:val="0005330E"/>
    <w:rsid w:val="00053599"/>
    <w:rsid w:val="000566C6"/>
    <w:rsid w:val="00057D77"/>
    <w:rsid w:val="00060911"/>
    <w:rsid w:val="00060E50"/>
    <w:rsid w:val="00064AED"/>
    <w:rsid w:val="00067FAB"/>
    <w:rsid w:val="0007361E"/>
    <w:rsid w:val="00074D94"/>
    <w:rsid w:val="000768D8"/>
    <w:rsid w:val="00081B1A"/>
    <w:rsid w:val="00083E0F"/>
    <w:rsid w:val="00086ACB"/>
    <w:rsid w:val="00090317"/>
    <w:rsid w:val="00090ECA"/>
    <w:rsid w:val="000928FA"/>
    <w:rsid w:val="00093C72"/>
    <w:rsid w:val="00095824"/>
    <w:rsid w:val="00095CAB"/>
    <w:rsid w:val="00095ED5"/>
    <w:rsid w:val="000A0A8B"/>
    <w:rsid w:val="000A12D1"/>
    <w:rsid w:val="000A4400"/>
    <w:rsid w:val="000A58CC"/>
    <w:rsid w:val="000A6E64"/>
    <w:rsid w:val="000A78AA"/>
    <w:rsid w:val="000B0F9C"/>
    <w:rsid w:val="000B2B20"/>
    <w:rsid w:val="000B458F"/>
    <w:rsid w:val="000C33ED"/>
    <w:rsid w:val="000C3DE9"/>
    <w:rsid w:val="000C5541"/>
    <w:rsid w:val="000C5651"/>
    <w:rsid w:val="000C7612"/>
    <w:rsid w:val="000D2C08"/>
    <w:rsid w:val="000E14A3"/>
    <w:rsid w:val="000E6FF8"/>
    <w:rsid w:val="000E769B"/>
    <w:rsid w:val="000F13E1"/>
    <w:rsid w:val="000F480A"/>
    <w:rsid w:val="000F4A0A"/>
    <w:rsid w:val="000F4DC4"/>
    <w:rsid w:val="000F767F"/>
    <w:rsid w:val="000F7D24"/>
    <w:rsid w:val="00100722"/>
    <w:rsid w:val="0011386E"/>
    <w:rsid w:val="00116001"/>
    <w:rsid w:val="00121286"/>
    <w:rsid w:val="00121A3E"/>
    <w:rsid w:val="0012483F"/>
    <w:rsid w:val="00130568"/>
    <w:rsid w:val="0013134F"/>
    <w:rsid w:val="00135201"/>
    <w:rsid w:val="0013690B"/>
    <w:rsid w:val="00136949"/>
    <w:rsid w:val="00136969"/>
    <w:rsid w:val="0013711A"/>
    <w:rsid w:val="00137B12"/>
    <w:rsid w:val="00143520"/>
    <w:rsid w:val="00151B63"/>
    <w:rsid w:val="00152782"/>
    <w:rsid w:val="00153819"/>
    <w:rsid w:val="00154AEF"/>
    <w:rsid w:val="00156A62"/>
    <w:rsid w:val="00160468"/>
    <w:rsid w:val="00162088"/>
    <w:rsid w:val="00163DC1"/>
    <w:rsid w:val="00165FF7"/>
    <w:rsid w:val="00166AFF"/>
    <w:rsid w:val="00170803"/>
    <w:rsid w:val="00174391"/>
    <w:rsid w:val="00176C06"/>
    <w:rsid w:val="00177F8E"/>
    <w:rsid w:val="0018023F"/>
    <w:rsid w:val="00180EC3"/>
    <w:rsid w:val="0018145B"/>
    <w:rsid w:val="0018306F"/>
    <w:rsid w:val="0018449E"/>
    <w:rsid w:val="00185F81"/>
    <w:rsid w:val="001871AF"/>
    <w:rsid w:val="00191A4F"/>
    <w:rsid w:val="00191C7C"/>
    <w:rsid w:val="00193D0C"/>
    <w:rsid w:val="0019431F"/>
    <w:rsid w:val="001966E5"/>
    <w:rsid w:val="001A0EE8"/>
    <w:rsid w:val="001A16CA"/>
    <w:rsid w:val="001A358A"/>
    <w:rsid w:val="001A3A6A"/>
    <w:rsid w:val="001A57C1"/>
    <w:rsid w:val="001A6373"/>
    <w:rsid w:val="001B252A"/>
    <w:rsid w:val="001B426A"/>
    <w:rsid w:val="001C0615"/>
    <w:rsid w:val="001C2DF4"/>
    <w:rsid w:val="001C61EC"/>
    <w:rsid w:val="001C74BC"/>
    <w:rsid w:val="001C7763"/>
    <w:rsid w:val="001D0591"/>
    <w:rsid w:val="001D0D39"/>
    <w:rsid w:val="001D31D3"/>
    <w:rsid w:val="001D372B"/>
    <w:rsid w:val="001D4E2C"/>
    <w:rsid w:val="001D674B"/>
    <w:rsid w:val="001E0E3A"/>
    <w:rsid w:val="001E1DFB"/>
    <w:rsid w:val="001F06B3"/>
    <w:rsid w:val="001F2704"/>
    <w:rsid w:val="001F28D8"/>
    <w:rsid w:val="001F36B8"/>
    <w:rsid w:val="001F407F"/>
    <w:rsid w:val="001F66F2"/>
    <w:rsid w:val="00204C49"/>
    <w:rsid w:val="00215110"/>
    <w:rsid w:val="00215117"/>
    <w:rsid w:val="00223EBA"/>
    <w:rsid w:val="00225BD7"/>
    <w:rsid w:val="00226F8E"/>
    <w:rsid w:val="002276D7"/>
    <w:rsid w:val="00232790"/>
    <w:rsid w:val="00233322"/>
    <w:rsid w:val="00233A45"/>
    <w:rsid w:val="002360F1"/>
    <w:rsid w:val="00237219"/>
    <w:rsid w:val="00243E5B"/>
    <w:rsid w:val="00244006"/>
    <w:rsid w:val="002447EA"/>
    <w:rsid w:val="002463C0"/>
    <w:rsid w:val="00247AB7"/>
    <w:rsid w:val="002504E7"/>
    <w:rsid w:val="00250956"/>
    <w:rsid w:val="00250A52"/>
    <w:rsid w:val="00252952"/>
    <w:rsid w:val="00252EA5"/>
    <w:rsid w:val="002538F5"/>
    <w:rsid w:val="0025404E"/>
    <w:rsid w:val="00261CC4"/>
    <w:rsid w:val="0026779D"/>
    <w:rsid w:val="002710FB"/>
    <w:rsid w:val="00276A12"/>
    <w:rsid w:val="00276EF4"/>
    <w:rsid w:val="00277047"/>
    <w:rsid w:val="002800DB"/>
    <w:rsid w:val="002832B7"/>
    <w:rsid w:val="00285A82"/>
    <w:rsid w:val="0028772B"/>
    <w:rsid w:val="002917B5"/>
    <w:rsid w:val="0029358E"/>
    <w:rsid w:val="0029498C"/>
    <w:rsid w:val="002963D0"/>
    <w:rsid w:val="002A3709"/>
    <w:rsid w:val="002A40D7"/>
    <w:rsid w:val="002A642E"/>
    <w:rsid w:val="002A72B9"/>
    <w:rsid w:val="002A7E05"/>
    <w:rsid w:val="002B0627"/>
    <w:rsid w:val="002B2939"/>
    <w:rsid w:val="002B368B"/>
    <w:rsid w:val="002C0992"/>
    <w:rsid w:val="002C27C8"/>
    <w:rsid w:val="002C2F54"/>
    <w:rsid w:val="002C38A9"/>
    <w:rsid w:val="002C7D9C"/>
    <w:rsid w:val="002D084D"/>
    <w:rsid w:val="002D1232"/>
    <w:rsid w:val="002D4D34"/>
    <w:rsid w:val="002D57C7"/>
    <w:rsid w:val="002D78FB"/>
    <w:rsid w:val="002D7C6D"/>
    <w:rsid w:val="002E1DEB"/>
    <w:rsid w:val="002E33E4"/>
    <w:rsid w:val="002E5167"/>
    <w:rsid w:val="002E6074"/>
    <w:rsid w:val="002E79CF"/>
    <w:rsid w:val="002F251B"/>
    <w:rsid w:val="002F34E9"/>
    <w:rsid w:val="003002DB"/>
    <w:rsid w:val="0030241D"/>
    <w:rsid w:val="003042CE"/>
    <w:rsid w:val="00304DE5"/>
    <w:rsid w:val="003054D0"/>
    <w:rsid w:val="00307CBF"/>
    <w:rsid w:val="00313A72"/>
    <w:rsid w:val="0031529A"/>
    <w:rsid w:val="00315489"/>
    <w:rsid w:val="00316074"/>
    <w:rsid w:val="00317AE4"/>
    <w:rsid w:val="00317FF7"/>
    <w:rsid w:val="0032006F"/>
    <w:rsid w:val="00321A3D"/>
    <w:rsid w:val="003228E5"/>
    <w:rsid w:val="003314FE"/>
    <w:rsid w:val="00332AA9"/>
    <w:rsid w:val="00332FEE"/>
    <w:rsid w:val="00333C28"/>
    <w:rsid w:val="003511E2"/>
    <w:rsid w:val="00351510"/>
    <w:rsid w:val="003520D3"/>
    <w:rsid w:val="0035352E"/>
    <w:rsid w:val="00354D65"/>
    <w:rsid w:val="00356EE5"/>
    <w:rsid w:val="003575E2"/>
    <w:rsid w:val="00360202"/>
    <w:rsid w:val="00363183"/>
    <w:rsid w:val="00363A9C"/>
    <w:rsid w:val="00367864"/>
    <w:rsid w:val="00367ADC"/>
    <w:rsid w:val="003718B7"/>
    <w:rsid w:val="00372FD8"/>
    <w:rsid w:val="003741D4"/>
    <w:rsid w:val="00375B89"/>
    <w:rsid w:val="0037734B"/>
    <w:rsid w:val="00386D45"/>
    <w:rsid w:val="00387E96"/>
    <w:rsid w:val="003910C6"/>
    <w:rsid w:val="003932EC"/>
    <w:rsid w:val="00393FB9"/>
    <w:rsid w:val="00395D58"/>
    <w:rsid w:val="00396448"/>
    <w:rsid w:val="00397A6D"/>
    <w:rsid w:val="003A48DE"/>
    <w:rsid w:val="003A7A35"/>
    <w:rsid w:val="003A7FFC"/>
    <w:rsid w:val="003B47F0"/>
    <w:rsid w:val="003B65A8"/>
    <w:rsid w:val="003B6CF2"/>
    <w:rsid w:val="003C069C"/>
    <w:rsid w:val="003C076D"/>
    <w:rsid w:val="003C189D"/>
    <w:rsid w:val="003C384F"/>
    <w:rsid w:val="003C5D6C"/>
    <w:rsid w:val="003C79BC"/>
    <w:rsid w:val="003D175A"/>
    <w:rsid w:val="003D1D96"/>
    <w:rsid w:val="003D32F8"/>
    <w:rsid w:val="003D63CE"/>
    <w:rsid w:val="003D79DD"/>
    <w:rsid w:val="003D7EE6"/>
    <w:rsid w:val="003E4343"/>
    <w:rsid w:val="003E4FAB"/>
    <w:rsid w:val="003E7170"/>
    <w:rsid w:val="003F00B9"/>
    <w:rsid w:val="003F1A7F"/>
    <w:rsid w:val="003F33B4"/>
    <w:rsid w:val="003F3DD6"/>
    <w:rsid w:val="003F4657"/>
    <w:rsid w:val="003F6137"/>
    <w:rsid w:val="00404894"/>
    <w:rsid w:val="0040535B"/>
    <w:rsid w:val="004106E5"/>
    <w:rsid w:val="00413826"/>
    <w:rsid w:val="00416C99"/>
    <w:rsid w:val="0041734C"/>
    <w:rsid w:val="00417DBC"/>
    <w:rsid w:val="0042151F"/>
    <w:rsid w:val="00421A39"/>
    <w:rsid w:val="00422D08"/>
    <w:rsid w:val="00427E61"/>
    <w:rsid w:val="00430983"/>
    <w:rsid w:val="00435FD0"/>
    <w:rsid w:val="00437E57"/>
    <w:rsid w:val="00441506"/>
    <w:rsid w:val="00441C15"/>
    <w:rsid w:val="0044397F"/>
    <w:rsid w:val="004468A2"/>
    <w:rsid w:val="004523E2"/>
    <w:rsid w:val="00452565"/>
    <w:rsid w:val="00453608"/>
    <w:rsid w:val="00453F3A"/>
    <w:rsid w:val="004551A5"/>
    <w:rsid w:val="00456E6A"/>
    <w:rsid w:val="004637D7"/>
    <w:rsid w:val="0046439E"/>
    <w:rsid w:val="004657C8"/>
    <w:rsid w:val="00465D79"/>
    <w:rsid w:val="00466269"/>
    <w:rsid w:val="00466DAA"/>
    <w:rsid w:val="0047006F"/>
    <w:rsid w:val="004711D2"/>
    <w:rsid w:val="00473816"/>
    <w:rsid w:val="004751F6"/>
    <w:rsid w:val="00477B11"/>
    <w:rsid w:val="00480949"/>
    <w:rsid w:val="00484D81"/>
    <w:rsid w:val="0048692E"/>
    <w:rsid w:val="00491CBB"/>
    <w:rsid w:val="00491EC6"/>
    <w:rsid w:val="00494AD3"/>
    <w:rsid w:val="00494F51"/>
    <w:rsid w:val="00495293"/>
    <w:rsid w:val="004969C7"/>
    <w:rsid w:val="00497F8B"/>
    <w:rsid w:val="004A02A3"/>
    <w:rsid w:val="004A0891"/>
    <w:rsid w:val="004A125F"/>
    <w:rsid w:val="004A1A12"/>
    <w:rsid w:val="004A4C0F"/>
    <w:rsid w:val="004A5B15"/>
    <w:rsid w:val="004A7F96"/>
    <w:rsid w:val="004B4429"/>
    <w:rsid w:val="004B5DD6"/>
    <w:rsid w:val="004C07AB"/>
    <w:rsid w:val="004C44EA"/>
    <w:rsid w:val="004C7882"/>
    <w:rsid w:val="004D6896"/>
    <w:rsid w:val="004D77BA"/>
    <w:rsid w:val="004E3824"/>
    <w:rsid w:val="004E3B1D"/>
    <w:rsid w:val="004E5F77"/>
    <w:rsid w:val="004E7720"/>
    <w:rsid w:val="004F04E4"/>
    <w:rsid w:val="004F36A2"/>
    <w:rsid w:val="004F3B03"/>
    <w:rsid w:val="004F3DE7"/>
    <w:rsid w:val="004F4A76"/>
    <w:rsid w:val="004F5182"/>
    <w:rsid w:val="004F7708"/>
    <w:rsid w:val="00501E47"/>
    <w:rsid w:val="005020B5"/>
    <w:rsid w:val="00502992"/>
    <w:rsid w:val="00504018"/>
    <w:rsid w:val="00505C73"/>
    <w:rsid w:val="00510F33"/>
    <w:rsid w:val="00513932"/>
    <w:rsid w:val="005147A3"/>
    <w:rsid w:val="00514CB8"/>
    <w:rsid w:val="00516EBD"/>
    <w:rsid w:val="0051715E"/>
    <w:rsid w:val="005176C7"/>
    <w:rsid w:val="00517D86"/>
    <w:rsid w:val="005200EE"/>
    <w:rsid w:val="00520139"/>
    <w:rsid w:val="00526075"/>
    <w:rsid w:val="00536E84"/>
    <w:rsid w:val="0054131C"/>
    <w:rsid w:val="00541C83"/>
    <w:rsid w:val="00550924"/>
    <w:rsid w:val="005517E2"/>
    <w:rsid w:val="00552165"/>
    <w:rsid w:val="00552305"/>
    <w:rsid w:val="00553F4C"/>
    <w:rsid w:val="005555B1"/>
    <w:rsid w:val="005564D8"/>
    <w:rsid w:val="0055785E"/>
    <w:rsid w:val="005614AD"/>
    <w:rsid w:val="00563226"/>
    <w:rsid w:val="00563366"/>
    <w:rsid w:val="00566491"/>
    <w:rsid w:val="005676C4"/>
    <w:rsid w:val="005724B2"/>
    <w:rsid w:val="0057510B"/>
    <w:rsid w:val="0057555E"/>
    <w:rsid w:val="00576A85"/>
    <w:rsid w:val="00583A0B"/>
    <w:rsid w:val="00583AC5"/>
    <w:rsid w:val="00584E54"/>
    <w:rsid w:val="0058636A"/>
    <w:rsid w:val="00587AA9"/>
    <w:rsid w:val="00587ADC"/>
    <w:rsid w:val="00594125"/>
    <w:rsid w:val="00594238"/>
    <w:rsid w:val="005979D3"/>
    <w:rsid w:val="00597BF0"/>
    <w:rsid w:val="005A0067"/>
    <w:rsid w:val="005A5146"/>
    <w:rsid w:val="005A5510"/>
    <w:rsid w:val="005A6F78"/>
    <w:rsid w:val="005A7403"/>
    <w:rsid w:val="005B6B92"/>
    <w:rsid w:val="005C4325"/>
    <w:rsid w:val="005C69DD"/>
    <w:rsid w:val="005D071C"/>
    <w:rsid w:val="005D12F4"/>
    <w:rsid w:val="005D5E0C"/>
    <w:rsid w:val="005D646E"/>
    <w:rsid w:val="005D7952"/>
    <w:rsid w:val="005E0C8E"/>
    <w:rsid w:val="005E15B4"/>
    <w:rsid w:val="005E4089"/>
    <w:rsid w:val="005E554E"/>
    <w:rsid w:val="005E68EE"/>
    <w:rsid w:val="005F1FA2"/>
    <w:rsid w:val="005F2259"/>
    <w:rsid w:val="005F2BA1"/>
    <w:rsid w:val="005F3735"/>
    <w:rsid w:val="005F5130"/>
    <w:rsid w:val="005F51F7"/>
    <w:rsid w:val="005F561A"/>
    <w:rsid w:val="005F6101"/>
    <w:rsid w:val="0060195E"/>
    <w:rsid w:val="006037EC"/>
    <w:rsid w:val="0060545F"/>
    <w:rsid w:val="00607FB7"/>
    <w:rsid w:val="00610953"/>
    <w:rsid w:val="00610ABA"/>
    <w:rsid w:val="00611EE7"/>
    <w:rsid w:val="00612C63"/>
    <w:rsid w:val="0061667C"/>
    <w:rsid w:val="00625CAE"/>
    <w:rsid w:val="00627F0F"/>
    <w:rsid w:val="00630A04"/>
    <w:rsid w:val="00631114"/>
    <w:rsid w:val="00634201"/>
    <w:rsid w:val="006357A9"/>
    <w:rsid w:val="00643420"/>
    <w:rsid w:val="00643DB6"/>
    <w:rsid w:val="006451AB"/>
    <w:rsid w:val="00651C74"/>
    <w:rsid w:val="006543EF"/>
    <w:rsid w:val="00655634"/>
    <w:rsid w:val="006603A5"/>
    <w:rsid w:val="00662582"/>
    <w:rsid w:val="006634C8"/>
    <w:rsid w:val="0066472C"/>
    <w:rsid w:val="00670DC1"/>
    <w:rsid w:val="006741C8"/>
    <w:rsid w:val="006771EA"/>
    <w:rsid w:val="00677DA8"/>
    <w:rsid w:val="00677FD7"/>
    <w:rsid w:val="00683395"/>
    <w:rsid w:val="00691471"/>
    <w:rsid w:val="00691B1D"/>
    <w:rsid w:val="0069369A"/>
    <w:rsid w:val="00694EE8"/>
    <w:rsid w:val="00695A9E"/>
    <w:rsid w:val="00696F02"/>
    <w:rsid w:val="006A1D5A"/>
    <w:rsid w:val="006B04FF"/>
    <w:rsid w:val="006B0984"/>
    <w:rsid w:val="006B1627"/>
    <w:rsid w:val="006B4808"/>
    <w:rsid w:val="006B4D82"/>
    <w:rsid w:val="006B54EE"/>
    <w:rsid w:val="006B644D"/>
    <w:rsid w:val="006C3E08"/>
    <w:rsid w:val="006C4C91"/>
    <w:rsid w:val="006C7164"/>
    <w:rsid w:val="006D3009"/>
    <w:rsid w:val="006D37D9"/>
    <w:rsid w:val="006D41B2"/>
    <w:rsid w:val="006D78EA"/>
    <w:rsid w:val="006E03F8"/>
    <w:rsid w:val="006E1CFA"/>
    <w:rsid w:val="006E2827"/>
    <w:rsid w:val="006E3F61"/>
    <w:rsid w:val="006E4550"/>
    <w:rsid w:val="006E56B6"/>
    <w:rsid w:val="006E610D"/>
    <w:rsid w:val="006E74BC"/>
    <w:rsid w:val="006F0BB9"/>
    <w:rsid w:val="006F2977"/>
    <w:rsid w:val="006F2A6A"/>
    <w:rsid w:val="006F3215"/>
    <w:rsid w:val="006F434C"/>
    <w:rsid w:val="006F48D1"/>
    <w:rsid w:val="006F5EA1"/>
    <w:rsid w:val="00700402"/>
    <w:rsid w:val="00701171"/>
    <w:rsid w:val="00703CFE"/>
    <w:rsid w:val="0070546A"/>
    <w:rsid w:val="00705BB9"/>
    <w:rsid w:val="00705D5E"/>
    <w:rsid w:val="00706A70"/>
    <w:rsid w:val="007123E6"/>
    <w:rsid w:val="00712EAD"/>
    <w:rsid w:val="007160A4"/>
    <w:rsid w:val="00716198"/>
    <w:rsid w:val="00721B57"/>
    <w:rsid w:val="007232FD"/>
    <w:rsid w:val="0072748A"/>
    <w:rsid w:val="00727BB4"/>
    <w:rsid w:val="00731164"/>
    <w:rsid w:val="00733ADD"/>
    <w:rsid w:val="007371E4"/>
    <w:rsid w:val="00740BA3"/>
    <w:rsid w:val="00741608"/>
    <w:rsid w:val="00743F3A"/>
    <w:rsid w:val="007447C8"/>
    <w:rsid w:val="00745DF1"/>
    <w:rsid w:val="0074609F"/>
    <w:rsid w:val="00747C97"/>
    <w:rsid w:val="007507CC"/>
    <w:rsid w:val="00750F30"/>
    <w:rsid w:val="0075146D"/>
    <w:rsid w:val="007530CE"/>
    <w:rsid w:val="00753340"/>
    <w:rsid w:val="00755212"/>
    <w:rsid w:val="00762B6E"/>
    <w:rsid w:val="00762F60"/>
    <w:rsid w:val="0076354B"/>
    <w:rsid w:val="00764744"/>
    <w:rsid w:val="00767D77"/>
    <w:rsid w:val="00770770"/>
    <w:rsid w:val="00771FFC"/>
    <w:rsid w:val="00773B89"/>
    <w:rsid w:val="007740C4"/>
    <w:rsid w:val="00774322"/>
    <w:rsid w:val="00775DA2"/>
    <w:rsid w:val="00776D0C"/>
    <w:rsid w:val="00776D55"/>
    <w:rsid w:val="00781AC1"/>
    <w:rsid w:val="007833BF"/>
    <w:rsid w:val="00785CE5"/>
    <w:rsid w:val="00787393"/>
    <w:rsid w:val="007873EC"/>
    <w:rsid w:val="0079582A"/>
    <w:rsid w:val="007958D7"/>
    <w:rsid w:val="00796FE8"/>
    <w:rsid w:val="0079731D"/>
    <w:rsid w:val="007A1022"/>
    <w:rsid w:val="007A4B5F"/>
    <w:rsid w:val="007A70AB"/>
    <w:rsid w:val="007A7A21"/>
    <w:rsid w:val="007B07DA"/>
    <w:rsid w:val="007B0F99"/>
    <w:rsid w:val="007B1631"/>
    <w:rsid w:val="007B6DDE"/>
    <w:rsid w:val="007B78DB"/>
    <w:rsid w:val="007C21B5"/>
    <w:rsid w:val="007C51F6"/>
    <w:rsid w:val="007C52C9"/>
    <w:rsid w:val="007C69C4"/>
    <w:rsid w:val="007C7216"/>
    <w:rsid w:val="007C76C8"/>
    <w:rsid w:val="007D0A12"/>
    <w:rsid w:val="007D29C0"/>
    <w:rsid w:val="007D2C1B"/>
    <w:rsid w:val="007D3CB1"/>
    <w:rsid w:val="007D4EDC"/>
    <w:rsid w:val="007E1CF8"/>
    <w:rsid w:val="007E2D7A"/>
    <w:rsid w:val="007E5344"/>
    <w:rsid w:val="007F0BBC"/>
    <w:rsid w:val="007F2702"/>
    <w:rsid w:val="00800408"/>
    <w:rsid w:val="00800776"/>
    <w:rsid w:val="0080366F"/>
    <w:rsid w:val="00803D52"/>
    <w:rsid w:val="008047EA"/>
    <w:rsid w:val="00805998"/>
    <w:rsid w:val="0081386F"/>
    <w:rsid w:val="008141F4"/>
    <w:rsid w:val="008162EE"/>
    <w:rsid w:val="00821007"/>
    <w:rsid w:val="00822090"/>
    <w:rsid w:val="00822595"/>
    <w:rsid w:val="00825CEB"/>
    <w:rsid w:val="00825E59"/>
    <w:rsid w:val="00827060"/>
    <w:rsid w:val="00827E7A"/>
    <w:rsid w:val="008319BD"/>
    <w:rsid w:val="00832AAE"/>
    <w:rsid w:val="008349EB"/>
    <w:rsid w:val="00836D79"/>
    <w:rsid w:val="00840C6D"/>
    <w:rsid w:val="00842686"/>
    <w:rsid w:val="008443E0"/>
    <w:rsid w:val="0084500C"/>
    <w:rsid w:val="008452AD"/>
    <w:rsid w:val="00846CD4"/>
    <w:rsid w:val="008505BC"/>
    <w:rsid w:val="008554DD"/>
    <w:rsid w:val="00857B23"/>
    <w:rsid w:val="00857DE1"/>
    <w:rsid w:val="00860972"/>
    <w:rsid w:val="00862871"/>
    <w:rsid w:val="0086440B"/>
    <w:rsid w:val="00864A2E"/>
    <w:rsid w:val="00865CB9"/>
    <w:rsid w:val="00866288"/>
    <w:rsid w:val="0087022A"/>
    <w:rsid w:val="0087103F"/>
    <w:rsid w:val="00872F14"/>
    <w:rsid w:val="0087350A"/>
    <w:rsid w:val="00873860"/>
    <w:rsid w:val="00874AC1"/>
    <w:rsid w:val="0087588F"/>
    <w:rsid w:val="008775BF"/>
    <w:rsid w:val="00877F95"/>
    <w:rsid w:val="008819D0"/>
    <w:rsid w:val="00881F0A"/>
    <w:rsid w:val="00882C5A"/>
    <w:rsid w:val="008840FE"/>
    <w:rsid w:val="0088463A"/>
    <w:rsid w:val="00884CB9"/>
    <w:rsid w:val="008901C0"/>
    <w:rsid w:val="008A101B"/>
    <w:rsid w:val="008A38C5"/>
    <w:rsid w:val="008A3D53"/>
    <w:rsid w:val="008A7966"/>
    <w:rsid w:val="008B4F07"/>
    <w:rsid w:val="008C12D4"/>
    <w:rsid w:val="008C3630"/>
    <w:rsid w:val="008C6269"/>
    <w:rsid w:val="008D1C23"/>
    <w:rsid w:val="008D1EE3"/>
    <w:rsid w:val="008D4979"/>
    <w:rsid w:val="008D6A11"/>
    <w:rsid w:val="008D6A12"/>
    <w:rsid w:val="008E10CE"/>
    <w:rsid w:val="008E1E6A"/>
    <w:rsid w:val="008E22D0"/>
    <w:rsid w:val="008E39A3"/>
    <w:rsid w:val="008E5123"/>
    <w:rsid w:val="008E5DF1"/>
    <w:rsid w:val="008E7125"/>
    <w:rsid w:val="008E7212"/>
    <w:rsid w:val="008F03C3"/>
    <w:rsid w:val="008F09D8"/>
    <w:rsid w:val="008F0A5C"/>
    <w:rsid w:val="008F1203"/>
    <w:rsid w:val="008F21F7"/>
    <w:rsid w:val="008F2324"/>
    <w:rsid w:val="008F2F45"/>
    <w:rsid w:val="008F689A"/>
    <w:rsid w:val="00900F96"/>
    <w:rsid w:val="009011AC"/>
    <w:rsid w:val="0090275D"/>
    <w:rsid w:val="00905977"/>
    <w:rsid w:val="009109FE"/>
    <w:rsid w:val="00910C1C"/>
    <w:rsid w:val="00917112"/>
    <w:rsid w:val="00917941"/>
    <w:rsid w:val="00924AA5"/>
    <w:rsid w:val="009276EF"/>
    <w:rsid w:val="009304AB"/>
    <w:rsid w:val="0093267A"/>
    <w:rsid w:val="0093601E"/>
    <w:rsid w:val="00936364"/>
    <w:rsid w:val="00940C17"/>
    <w:rsid w:val="009422A3"/>
    <w:rsid w:val="009426DD"/>
    <w:rsid w:val="00942B6D"/>
    <w:rsid w:val="0094457D"/>
    <w:rsid w:val="00945A2F"/>
    <w:rsid w:val="00955628"/>
    <w:rsid w:val="009618C8"/>
    <w:rsid w:val="009628C7"/>
    <w:rsid w:val="009644E0"/>
    <w:rsid w:val="00966556"/>
    <w:rsid w:val="00966671"/>
    <w:rsid w:val="009677DB"/>
    <w:rsid w:val="00973725"/>
    <w:rsid w:val="00973F3C"/>
    <w:rsid w:val="00977D75"/>
    <w:rsid w:val="009805C3"/>
    <w:rsid w:val="00985CC8"/>
    <w:rsid w:val="00986881"/>
    <w:rsid w:val="00990508"/>
    <w:rsid w:val="00991235"/>
    <w:rsid w:val="00993F39"/>
    <w:rsid w:val="0099489A"/>
    <w:rsid w:val="0099553B"/>
    <w:rsid w:val="009961F7"/>
    <w:rsid w:val="009969C1"/>
    <w:rsid w:val="009A059E"/>
    <w:rsid w:val="009A4CC1"/>
    <w:rsid w:val="009A6161"/>
    <w:rsid w:val="009B0ED0"/>
    <w:rsid w:val="009B1AA0"/>
    <w:rsid w:val="009B4377"/>
    <w:rsid w:val="009B553A"/>
    <w:rsid w:val="009B5B08"/>
    <w:rsid w:val="009C05DE"/>
    <w:rsid w:val="009C373B"/>
    <w:rsid w:val="009C394B"/>
    <w:rsid w:val="009C5131"/>
    <w:rsid w:val="009C5C12"/>
    <w:rsid w:val="009C6E3C"/>
    <w:rsid w:val="009C71D5"/>
    <w:rsid w:val="009C735F"/>
    <w:rsid w:val="009D00BC"/>
    <w:rsid w:val="009D2807"/>
    <w:rsid w:val="009D3206"/>
    <w:rsid w:val="009D71F4"/>
    <w:rsid w:val="009E0F22"/>
    <w:rsid w:val="009E0F4E"/>
    <w:rsid w:val="009E1D8D"/>
    <w:rsid w:val="009E2458"/>
    <w:rsid w:val="009E3897"/>
    <w:rsid w:val="009E4584"/>
    <w:rsid w:val="009E4C09"/>
    <w:rsid w:val="009E6398"/>
    <w:rsid w:val="009E793E"/>
    <w:rsid w:val="009F193A"/>
    <w:rsid w:val="009F2838"/>
    <w:rsid w:val="009F2F81"/>
    <w:rsid w:val="009F4C1E"/>
    <w:rsid w:val="009F5705"/>
    <w:rsid w:val="009F74CE"/>
    <w:rsid w:val="00A058AE"/>
    <w:rsid w:val="00A101E9"/>
    <w:rsid w:val="00A10B50"/>
    <w:rsid w:val="00A15338"/>
    <w:rsid w:val="00A20D95"/>
    <w:rsid w:val="00A22D45"/>
    <w:rsid w:val="00A23B1D"/>
    <w:rsid w:val="00A25274"/>
    <w:rsid w:val="00A277AF"/>
    <w:rsid w:val="00A278F8"/>
    <w:rsid w:val="00A27E6F"/>
    <w:rsid w:val="00A30564"/>
    <w:rsid w:val="00A354E3"/>
    <w:rsid w:val="00A430B1"/>
    <w:rsid w:val="00A45CFD"/>
    <w:rsid w:val="00A46BEC"/>
    <w:rsid w:val="00A51F5A"/>
    <w:rsid w:val="00A51FC9"/>
    <w:rsid w:val="00A54DB4"/>
    <w:rsid w:val="00A57627"/>
    <w:rsid w:val="00A613BE"/>
    <w:rsid w:val="00A621D7"/>
    <w:rsid w:val="00A700EC"/>
    <w:rsid w:val="00A71DD0"/>
    <w:rsid w:val="00A76377"/>
    <w:rsid w:val="00A81F07"/>
    <w:rsid w:val="00A8288D"/>
    <w:rsid w:val="00A84C50"/>
    <w:rsid w:val="00A87211"/>
    <w:rsid w:val="00A87877"/>
    <w:rsid w:val="00A96E5B"/>
    <w:rsid w:val="00AA32EF"/>
    <w:rsid w:val="00AB4C56"/>
    <w:rsid w:val="00AB505A"/>
    <w:rsid w:val="00AB677C"/>
    <w:rsid w:val="00AB6B92"/>
    <w:rsid w:val="00AC0E85"/>
    <w:rsid w:val="00AC0EA6"/>
    <w:rsid w:val="00AC100C"/>
    <w:rsid w:val="00AC1141"/>
    <w:rsid w:val="00AC1C23"/>
    <w:rsid w:val="00AC1DFD"/>
    <w:rsid w:val="00AC1F1A"/>
    <w:rsid w:val="00AC27BE"/>
    <w:rsid w:val="00AC716E"/>
    <w:rsid w:val="00AC7CE2"/>
    <w:rsid w:val="00AE47AD"/>
    <w:rsid w:val="00AE5D36"/>
    <w:rsid w:val="00AE761B"/>
    <w:rsid w:val="00AF1142"/>
    <w:rsid w:val="00AF1370"/>
    <w:rsid w:val="00B016FF"/>
    <w:rsid w:val="00B0194D"/>
    <w:rsid w:val="00B01AAE"/>
    <w:rsid w:val="00B01D2A"/>
    <w:rsid w:val="00B02504"/>
    <w:rsid w:val="00B03002"/>
    <w:rsid w:val="00B03916"/>
    <w:rsid w:val="00B11C74"/>
    <w:rsid w:val="00B13D70"/>
    <w:rsid w:val="00B21889"/>
    <w:rsid w:val="00B23EEF"/>
    <w:rsid w:val="00B26CD9"/>
    <w:rsid w:val="00B314BE"/>
    <w:rsid w:val="00B31BB8"/>
    <w:rsid w:val="00B3668F"/>
    <w:rsid w:val="00B40DA5"/>
    <w:rsid w:val="00B40FB2"/>
    <w:rsid w:val="00B426BE"/>
    <w:rsid w:val="00B43150"/>
    <w:rsid w:val="00B441A8"/>
    <w:rsid w:val="00B456A9"/>
    <w:rsid w:val="00B4592E"/>
    <w:rsid w:val="00B5144C"/>
    <w:rsid w:val="00B54049"/>
    <w:rsid w:val="00B542B3"/>
    <w:rsid w:val="00B55D57"/>
    <w:rsid w:val="00B55FBB"/>
    <w:rsid w:val="00B57505"/>
    <w:rsid w:val="00B57920"/>
    <w:rsid w:val="00B62728"/>
    <w:rsid w:val="00B636DE"/>
    <w:rsid w:val="00B64943"/>
    <w:rsid w:val="00B64FB3"/>
    <w:rsid w:val="00B66114"/>
    <w:rsid w:val="00B718EE"/>
    <w:rsid w:val="00B723B4"/>
    <w:rsid w:val="00B77860"/>
    <w:rsid w:val="00B8327B"/>
    <w:rsid w:val="00B848B9"/>
    <w:rsid w:val="00B86C27"/>
    <w:rsid w:val="00B8707E"/>
    <w:rsid w:val="00B93AC0"/>
    <w:rsid w:val="00B94D0C"/>
    <w:rsid w:val="00B97919"/>
    <w:rsid w:val="00BA2273"/>
    <w:rsid w:val="00BA28FE"/>
    <w:rsid w:val="00BA5BDC"/>
    <w:rsid w:val="00BA5FE9"/>
    <w:rsid w:val="00BA6AAB"/>
    <w:rsid w:val="00BB08DE"/>
    <w:rsid w:val="00BB0B84"/>
    <w:rsid w:val="00BB2009"/>
    <w:rsid w:val="00BB617B"/>
    <w:rsid w:val="00BB64C0"/>
    <w:rsid w:val="00BB685A"/>
    <w:rsid w:val="00BC0E94"/>
    <w:rsid w:val="00BC3CA8"/>
    <w:rsid w:val="00BC5FFC"/>
    <w:rsid w:val="00BC6479"/>
    <w:rsid w:val="00BC7E36"/>
    <w:rsid w:val="00BD247C"/>
    <w:rsid w:val="00BD37A3"/>
    <w:rsid w:val="00BD3CBC"/>
    <w:rsid w:val="00BD596D"/>
    <w:rsid w:val="00BD7647"/>
    <w:rsid w:val="00BE04AA"/>
    <w:rsid w:val="00BE1021"/>
    <w:rsid w:val="00BE1646"/>
    <w:rsid w:val="00BE2319"/>
    <w:rsid w:val="00BE332E"/>
    <w:rsid w:val="00BF2CBA"/>
    <w:rsid w:val="00BF647B"/>
    <w:rsid w:val="00C008A6"/>
    <w:rsid w:val="00C00D15"/>
    <w:rsid w:val="00C014DC"/>
    <w:rsid w:val="00C02B83"/>
    <w:rsid w:val="00C03959"/>
    <w:rsid w:val="00C03ADD"/>
    <w:rsid w:val="00C04BFF"/>
    <w:rsid w:val="00C07376"/>
    <w:rsid w:val="00C1193E"/>
    <w:rsid w:val="00C13825"/>
    <w:rsid w:val="00C13859"/>
    <w:rsid w:val="00C15F37"/>
    <w:rsid w:val="00C170D1"/>
    <w:rsid w:val="00C224B6"/>
    <w:rsid w:val="00C23ACF"/>
    <w:rsid w:val="00C27741"/>
    <w:rsid w:val="00C33A46"/>
    <w:rsid w:val="00C3747E"/>
    <w:rsid w:val="00C40FDC"/>
    <w:rsid w:val="00C41FEB"/>
    <w:rsid w:val="00C4697B"/>
    <w:rsid w:val="00C46A2A"/>
    <w:rsid w:val="00C47864"/>
    <w:rsid w:val="00C47DCA"/>
    <w:rsid w:val="00C51B7C"/>
    <w:rsid w:val="00C553CC"/>
    <w:rsid w:val="00C57287"/>
    <w:rsid w:val="00C57915"/>
    <w:rsid w:val="00C63329"/>
    <w:rsid w:val="00C659D9"/>
    <w:rsid w:val="00C66D2C"/>
    <w:rsid w:val="00C715DD"/>
    <w:rsid w:val="00C7387F"/>
    <w:rsid w:val="00C77472"/>
    <w:rsid w:val="00C77E03"/>
    <w:rsid w:val="00C802A9"/>
    <w:rsid w:val="00C80393"/>
    <w:rsid w:val="00C92522"/>
    <w:rsid w:val="00C92986"/>
    <w:rsid w:val="00C930CB"/>
    <w:rsid w:val="00C9364D"/>
    <w:rsid w:val="00C958DC"/>
    <w:rsid w:val="00C96170"/>
    <w:rsid w:val="00C97D4E"/>
    <w:rsid w:val="00CA3DF0"/>
    <w:rsid w:val="00CA450F"/>
    <w:rsid w:val="00CA4D19"/>
    <w:rsid w:val="00CA510D"/>
    <w:rsid w:val="00CA591B"/>
    <w:rsid w:val="00CB168F"/>
    <w:rsid w:val="00CB233A"/>
    <w:rsid w:val="00CC433A"/>
    <w:rsid w:val="00CC7410"/>
    <w:rsid w:val="00CD1B59"/>
    <w:rsid w:val="00CD56BA"/>
    <w:rsid w:val="00CE075C"/>
    <w:rsid w:val="00CF03B1"/>
    <w:rsid w:val="00CF2308"/>
    <w:rsid w:val="00CF60F0"/>
    <w:rsid w:val="00D03776"/>
    <w:rsid w:val="00D0718A"/>
    <w:rsid w:val="00D07572"/>
    <w:rsid w:val="00D10FB0"/>
    <w:rsid w:val="00D12766"/>
    <w:rsid w:val="00D14480"/>
    <w:rsid w:val="00D144F3"/>
    <w:rsid w:val="00D147EB"/>
    <w:rsid w:val="00D1631F"/>
    <w:rsid w:val="00D16E10"/>
    <w:rsid w:val="00D21626"/>
    <w:rsid w:val="00D245B3"/>
    <w:rsid w:val="00D24A7B"/>
    <w:rsid w:val="00D259C9"/>
    <w:rsid w:val="00D26558"/>
    <w:rsid w:val="00D27FFD"/>
    <w:rsid w:val="00D31E89"/>
    <w:rsid w:val="00D329FB"/>
    <w:rsid w:val="00D33677"/>
    <w:rsid w:val="00D34E35"/>
    <w:rsid w:val="00D35A89"/>
    <w:rsid w:val="00D379AE"/>
    <w:rsid w:val="00D40163"/>
    <w:rsid w:val="00D468CC"/>
    <w:rsid w:val="00D50484"/>
    <w:rsid w:val="00D559E2"/>
    <w:rsid w:val="00D6096C"/>
    <w:rsid w:val="00D62DF2"/>
    <w:rsid w:val="00D64EC2"/>
    <w:rsid w:val="00D67D4A"/>
    <w:rsid w:val="00D71EAA"/>
    <w:rsid w:val="00D72C1A"/>
    <w:rsid w:val="00D7390F"/>
    <w:rsid w:val="00D74B28"/>
    <w:rsid w:val="00D77605"/>
    <w:rsid w:val="00D83748"/>
    <w:rsid w:val="00D84E14"/>
    <w:rsid w:val="00D85039"/>
    <w:rsid w:val="00D86059"/>
    <w:rsid w:val="00D90EB4"/>
    <w:rsid w:val="00D92266"/>
    <w:rsid w:val="00D96DC1"/>
    <w:rsid w:val="00DA15BD"/>
    <w:rsid w:val="00DA28D8"/>
    <w:rsid w:val="00DA31C5"/>
    <w:rsid w:val="00DA45A6"/>
    <w:rsid w:val="00DA572B"/>
    <w:rsid w:val="00DA63B7"/>
    <w:rsid w:val="00DA72BC"/>
    <w:rsid w:val="00DB1166"/>
    <w:rsid w:val="00DB4BA6"/>
    <w:rsid w:val="00DB50B9"/>
    <w:rsid w:val="00DC1607"/>
    <w:rsid w:val="00DC3333"/>
    <w:rsid w:val="00DD1CA4"/>
    <w:rsid w:val="00DD2A97"/>
    <w:rsid w:val="00DD2BFB"/>
    <w:rsid w:val="00DD733E"/>
    <w:rsid w:val="00DE0F79"/>
    <w:rsid w:val="00DE2570"/>
    <w:rsid w:val="00DE2593"/>
    <w:rsid w:val="00DE2AC4"/>
    <w:rsid w:val="00DE41FA"/>
    <w:rsid w:val="00DF00FF"/>
    <w:rsid w:val="00DF0AAB"/>
    <w:rsid w:val="00DF115E"/>
    <w:rsid w:val="00DF3EE8"/>
    <w:rsid w:val="00DF4BC4"/>
    <w:rsid w:val="00DF7DD1"/>
    <w:rsid w:val="00E0024F"/>
    <w:rsid w:val="00E003BC"/>
    <w:rsid w:val="00E005BF"/>
    <w:rsid w:val="00E008EE"/>
    <w:rsid w:val="00E00C59"/>
    <w:rsid w:val="00E01250"/>
    <w:rsid w:val="00E04A3E"/>
    <w:rsid w:val="00E061ED"/>
    <w:rsid w:val="00E06C01"/>
    <w:rsid w:val="00E10680"/>
    <w:rsid w:val="00E10CAA"/>
    <w:rsid w:val="00E128E5"/>
    <w:rsid w:val="00E12E68"/>
    <w:rsid w:val="00E13B21"/>
    <w:rsid w:val="00E203A7"/>
    <w:rsid w:val="00E20777"/>
    <w:rsid w:val="00E2323B"/>
    <w:rsid w:val="00E2552B"/>
    <w:rsid w:val="00E30597"/>
    <w:rsid w:val="00E33603"/>
    <w:rsid w:val="00E34204"/>
    <w:rsid w:val="00E423B2"/>
    <w:rsid w:val="00E46D1D"/>
    <w:rsid w:val="00E51C68"/>
    <w:rsid w:val="00E53383"/>
    <w:rsid w:val="00E62803"/>
    <w:rsid w:val="00E634F5"/>
    <w:rsid w:val="00E66728"/>
    <w:rsid w:val="00E6753B"/>
    <w:rsid w:val="00E679B6"/>
    <w:rsid w:val="00E704E8"/>
    <w:rsid w:val="00E731D4"/>
    <w:rsid w:val="00E75CC9"/>
    <w:rsid w:val="00E7635C"/>
    <w:rsid w:val="00E774F5"/>
    <w:rsid w:val="00E77A9A"/>
    <w:rsid w:val="00E8371B"/>
    <w:rsid w:val="00E859E5"/>
    <w:rsid w:val="00E87B21"/>
    <w:rsid w:val="00E90371"/>
    <w:rsid w:val="00E91163"/>
    <w:rsid w:val="00E912E1"/>
    <w:rsid w:val="00E957D0"/>
    <w:rsid w:val="00EA019A"/>
    <w:rsid w:val="00EA62A3"/>
    <w:rsid w:val="00EA7292"/>
    <w:rsid w:val="00EB3A75"/>
    <w:rsid w:val="00EC06BA"/>
    <w:rsid w:val="00EC26FF"/>
    <w:rsid w:val="00EC4CF6"/>
    <w:rsid w:val="00EC613A"/>
    <w:rsid w:val="00EC61F6"/>
    <w:rsid w:val="00ED15FD"/>
    <w:rsid w:val="00ED198F"/>
    <w:rsid w:val="00ED48DF"/>
    <w:rsid w:val="00ED7D47"/>
    <w:rsid w:val="00EE3DF1"/>
    <w:rsid w:val="00EE533A"/>
    <w:rsid w:val="00EF1F22"/>
    <w:rsid w:val="00EF394E"/>
    <w:rsid w:val="00EF3AC6"/>
    <w:rsid w:val="00EF4118"/>
    <w:rsid w:val="00F01599"/>
    <w:rsid w:val="00F01DEF"/>
    <w:rsid w:val="00F029DF"/>
    <w:rsid w:val="00F03E90"/>
    <w:rsid w:val="00F06F58"/>
    <w:rsid w:val="00F07424"/>
    <w:rsid w:val="00F07576"/>
    <w:rsid w:val="00F0773C"/>
    <w:rsid w:val="00F131AC"/>
    <w:rsid w:val="00F1338A"/>
    <w:rsid w:val="00F13BEC"/>
    <w:rsid w:val="00F1434E"/>
    <w:rsid w:val="00F16780"/>
    <w:rsid w:val="00F22A04"/>
    <w:rsid w:val="00F24F6E"/>
    <w:rsid w:val="00F2627C"/>
    <w:rsid w:val="00F31327"/>
    <w:rsid w:val="00F32716"/>
    <w:rsid w:val="00F344AD"/>
    <w:rsid w:val="00F36D90"/>
    <w:rsid w:val="00F370E9"/>
    <w:rsid w:val="00F37B02"/>
    <w:rsid w:val="00F40C13"/>
    <w:rsid w:val="00F41670"/>
    <w:rsid w:val="00F434F6"/>
    <w:rsid w:val="00F461FA"/>
    <w:rsid w:val="00F4776D"/>
    <w:rsid w:val="00F525B1"/>
    <w:rsid w:val="00F55567"/>
    <w:rsid w:val="00F563A4"/>
    <w:rsid w:val="00F567E7"/>
    <w:rsid w:val="00F600EC"/>
    <w:rsid w:val="00F604AB"/>
    <w:rsid w:val="00F609D2"/>
    <w:rsid w:val="00F60C27"/>
    <w:rsid w:val="00F61853"/>
    <w:rsid w:val="00F61BD8"/>
    <w:rsid w:val="00F63C44"/>
    <w:rsid w:val="00F71C01"/>
    <w:rsid w:val="00F8099F"/>
    <w:rsid w:val="00F81119"/>
    <w:rsid w:val="00F8122B"/>
    <w:rsid w:val="00F8233D"/>
    <w:rsid w:val="00F829D8"/>
    <w:rsid w:val="00F82BBF"/>
    <w:rsid w:val="00F82BFF"/>
    <w:rsid w:val="00F84259"/>
    <w:rsid w:val="00F84BDB"/>
    <w:rsid w:val="00F87B27"/>
    <w:rsid w:val="00F92B07"/>
    <w:rsid w:val="00F9636F"/>
    <w:rsid w:val="00FA18A8"/>
    <w:rsid w:val="00FA27BC"/>
    <w:rsid w:val="00FA3275"/>
    <w:rsid w:val="00FA4F60"/>
    <w:rsid w:val="00FA4F64"/>
    <w:rsid w:val="00FA7789"/>
    <w:rsid w:val="00FB2A71"/>
    <w:rsid w:val="00FB3905"/>
    <w:rsid w:val="00FB3B85"/>
    <w:rsid w:val="00FB3F9D"/>
    <w:rsid w:val="00FB5D16"/>
    <w:rsid w:val="00FB6724"/>
    <w:rsid w:val="00FB710A"/>
    <w:rsid w:val="00FC38B6"/>
    <w:rsid w:val="00FC72AF"/>
    <w:rsid w:val="00FD088C"/>
    <w:rsid w:val="00FD2E96"/>
    <w:rsid w:val="00FD3B88"/>
    <w:rsid w:val="00FD72E5"/>
    <w:rsid w:val="00FE069D"/>
    <w:rsid w:val="00FE225F"/>
    <w:rsid w:val="00FE4EAE"/>
    <w:rsid w:val="00FF08B2"/>
    <w:rsid w:val="00FF33D3"/>
    <w:rsid w:val="00FF4865"/>
    <w:rsid w:val="00FF5680"/>
    <w:rsid w:val="00FF7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City"/>
  <w:smartTagType w:namespaceuri="urn:schemas-microsoft-com:office:smarttags" w:name="stockticker"/>
  <w:smartTagType w:namespaceuri="urn:schemas-microsoft-com:office:smarttags" w:name="State"/>
  <w:smartTagType w:namespaceuri="urn:schemas-microsoft-com:office:smarttags" w:name="place"/>
  <w:smartTagType w:namespaceuri="urn:schemas-microsoft-com:office:smarttags" w:name="PlaceType"/>
  <w:smartTagType w:namespaceuri="urn:schemas-microsoft-com:office:smarttags" w:name="PlaceName"/>
  <w:smartTagType w:namespaceuri="urn:schemas-microsoft-com:office:smarttags" w:name="PersonName"/>
  <w:shapeDefaults>
    <o:shapedefaults v:ext="edit" spidmax="2049"/>
    <o:shapelayout v:ext="edit">
      <o:idmap v:ext="edit" data="1"/>
    </o:shapelayout>
  </w:shapeDefaults>
  <w:decimalSymbol w:val="."/>
  <w:listSeparator w:val=","/>
  <w15:docId w15:val="{5AEADCFC-E4C2-4096-B864-61698D5E2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76D7"/>
    <w:rPr>
      <w:lang w:val="en-GB"/>
    </w:rPr>
  </w:style>
  <w:style w:type="paragraph" w:styleId="Heading8">
    <w:name w:val="heading 8"/>
    <w:basedOn w:val="Normal"/>
    <w:next w:val="Normal"/>
    <w:qFormat/>
    <w:rsid w:val="002276D7"/>
    <w:pPr>
      <w:spacing w:before="240" w:after="60"/>
      <w:outlineLvl w:val="7"/>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2276D7"/>
    <w:pPr>
      <w:tabs>
        <w:tab w:val="center" w:pos="4153"/>
        <w:tab w:val="right" w:pos="8306"/>
      </w:tabs>
    </w:pPr>
  </w:style>
  <w:style w:type="paragraph" w:styleId="Footer">
    <w:name w:val="footer"/>
    <w:basedOn w:val="Normal"/>
    <w:rsid w:val="002276D7"/>
    <w:pPr>
      <w:tabs>
        <w:tab w:val="center" w:pos="4153"/>
        <w:tab w:val="right" w:pos="8306"/>
      </w:tabs>
    </w:pPr>
  </w:style>
  <w:style w:type="character" w:styleId="PageNumber">
    <w:name w:val="page number"/>
    <w:basedOn w:val="DefaultParagraphFont"/>
    <w:rsid w:val="002276D7"/>
  </w:style>
  <w:style w:type="paragraph" w:customStyle="1" w:styleId="Titre1">
    <w:name w:val="Titre1"/>
    <w:basedOn w:val="BodyText"/>
    <w:rsid w:val="002276D7"/>
    <w:pPr>
      <w:pBdr>
        <w:bottom w:val="single" w:sz="4" w:space="0" w:color="008080"/>
      </w:pBdr>
      <w:autoSpaceDE w:val="0"/>
      <w:autoSpaceDN w:val="0"/>
      <w:spacing w:before="240" w:after="0"/>
      <w:ind w:left="284"/>
    </w:pPr>
    <w:rPr>
      <w:rFonts w:ascii="Arial" w:hAnsi="Arial"/>
      <w:b/>
      <w:caps/>
      <w:color w:val="008080"/>
      <w:sz w:val="24"/>
      <w14:shadow w14:blurRad="50800" w14:dist="38100" w14:dir="2700000" w14:sx="100000" w14:sy="100000" w14:kx="0" w14:ky="0" w14:algn="tl">
        <w14:srgbClr w14:val="000000">
          <w14:alpha w14:val="60000"/>
        </w14:srgbClr>
      </w14:shadow>
    </w:rPr>
  </w:style>
  <w:style w:type="paragraph" w:customStyle="1" w:styleId="Texte1">
    <w:name w:val="Texte1"/>
    <w:basedOn w:val="BodyText"/>
    <w:rsid w:val="002276D7"/>
    <w:pPr>
      <w:autoSpaceDE w:val="0"/>
      <w:autoSpaceDN w:val="0"/>
      <w:spacing w:before="60" w:after="60"/>
    </w:pPr>
    <w:rPr>
      <w:rFonts w:ascii="Arial" w:hAnsi="Arial"/>
      <w:snapToGrid w:val="0"/>
    </w:rPr>
  </w:style>
  <w:style w:type="paragraph" w:customStyle="1" w:styleId="CellTitle1">
    <w:name w:val="CellTitle1"/>
    <w:basedOn w:val="Texte1"/>
    <w:rsid w:val="002276D7"/>
    <w:pPr>
      <w:numPr>
        <w:numId w:val="3"/>
      </w:numPr>
    </w:pPr>
    <w:rPr>
      <w:b/>
    </w:rPr>
  </w:style>
  <w:style w:type="paragraph" w:styleId="BodyText">
    <w:name w:val="Body Text"/>
    <w:basedOn w:val="Normal"/>
    <w:rsid w:val="002276D7"/>
    <w:pPr>
      <w:spacing w:after="120"/>
    </w:pPr>
  </w:style>
  <w:style w:type="paragraph" w:styleId="DocumentMap">
    <w:name w:val="Document Map"/>
    <w:basedOn w:val="Normal"/>
    <w:semiHidden/>
    <w:rsid w:val="002276D7"/>
    <w:pPr>
      <w:shd w:val="clear" w:color="auto" w:fill="000080"/>
    </w:pPr>
    <w:rPr>
      <w:rFonts w:ascii="Tahoma" w:hAnsi="Tahoma" w:cs="Tahoma"/>
    </w:rPr>
  </w:style>
  <w:style w:type="character" w:styleId="Hyperlink">
    <w:name w:val="Hyperlink"/>
    <w:basedOn w:val="DefaultParagraphFont"/>
    <w:unhideWhenUsed/>
    <w:rsid w:val="004F3DE7"/>
    <w:rPr>
      <w:color w:val="0000FF" w:themeColor="hyperlink"/>
      <w:u w:val="single"/>
    </w:rPr>
  </w:style>
  <w:style w:type="paragraph" w:styleId="ListParagraph">
    <w:name w:val="List Paragraph"/>
    <w:basedOn w:val="Normal"/>
    <w:uiPriority w:val="34"/>
    <w:qFormat/>
    <w:rsid w:val="00502992"/>
    <w:pPr>
      <w:ind w:left="720"/>
      <w:contextualSpacing/>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5329976">
      <w:bodyDiv w:val="1"/>
      <w:marLeft w:val="0"/>
      <w:marRight w:val="0"/>
      <w:marTop w:val="0"/>
      <w:marBottom w:val="0"/>
      <w:divBdr>
        <w:top w:val="none" w:sz="0" w:space="0" w:color="auto"/>
        <w:left w:val="none" w:sz="0" w:space="0" w:color="auto"/>
        <w:bottom w:val="none" w:sz="0" w:space="0" w:color="auto"/>
        <w:right w:val="none" w:sz="0" w:space="0" w:color="auto"/>
      </w:divBdr>
      <w:divsChild>
        <w:div w:id="555312358">
          <w:marLeft w:val="21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t.ly/2PMRuoZ"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t-mo.co/2TkqRcW"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CV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EBD39A-BC9A-4C56-8B34-C4A00C168B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Template>
  <TotalTime>112</TotalTime>
  <Pages>17</Pages>
  <Words>7334</Words>
  <Characters>41809</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IBM</Company>
  <LinksUpToDate>false</LinksUpToDate>
  <CharactersWithSpaces>49045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JKrupa</dc:creator>
  <cp:lastModifiedBy>Emeka Okwara</cp:lastModifiedBy>
  <cp:revision>87</cp:revision>
  <cp:lastPrinted>2020-02-18T11:19:00Z</cp:lastPrinted>
  <dcterms:created xsi:type="dcterms:W3CDTF">2020-03-17T16:48:00Z</dcterms:created>
  <dcterms:modified xsi:type="dcterms:W3CDTF">2020-03-17T18:40:00Z</dcterms:modified>
</cp:coreProperties>
</file>